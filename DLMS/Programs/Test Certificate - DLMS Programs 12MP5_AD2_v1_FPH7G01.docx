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0D886" w14:textId="77777777" w:rsidR="00982F02" w:rsidRPr="00DD4109" w:rsidRDefault="00982F02" w:rsidP="00982F02">
      <w:pPr>
        <w:spacing w:before="120"/>
      </w:pPr>
    </w:p>
    <w:p w14:paraId="00AF6639" w14:textId="77777777" w:rsidR="00982F02" w:rsidRPr="00DD4109" w:rsidRDefault="00982F02" w:rsidP="00982F02">
      <w:pPr>
        <w:spacing w:before="120"/>
      </w:pPr>
    </w:p>
    <w:p w14:paraId="63F14E81" w14:textId="6D1B9553" w:rsidR="00982F02" w:rsidRPr="004F7207" w:rsidRDefault="00A27A5E" w:rsidP="00982F02">
      <w:pPr>
        <w:spacing w:before="120"/>
        <w:jc w:val="right"/>
        <w:rPr>
          <w:b/>
          <w:bCs/>
          <w:caps/>
          <w:color w:val="FF0000"/>
          <w:sz w:val="28"/>
        </w:rPr>
      </w:pPr>
      <w:r>
        <w:rPr>
          <w:b/>
          <w:bCs/>
          <w:caps/>
          <w:color w:val="FF0000"/>
          <w:sz w:val="28"/>
        </w:rPr>
        <w:t>c</w:t>
      </w:r>
      <w:r w:rsidR="009E0B64">
        <w:rPr>
          <w:b/>
          <w:bCs/>
          <w:caps/>
          <w:color w:val="FF0000"/>
          <w:sz w:val="28"/>
        </w:rPr>
        <w:t>ommunication Networks</w:t>
      </w:r>
    </w:p>
    <w:p w14:paraId="3B5D94BD" w14:textId="77777777" w:rsidR="00982F02" w:rsidRPr="004F7207" w:rsidRDefault="00982F02" w:rsidP="00982F02">
      <w:pPr>
        <w:pStyle w:val="Body"/>
        <w:spacing w:before="120"/>
        <w:rPr>
          <w:color w:val="FF0000"/>
        </w:rPr>
      </w:pPr>
    </w:p>
    <w:p w14:paraId="101FEEDB" w14:textId="77777777" w:rsidR="00FB0C6A" w:rsidRPr="004F7207" w:rsidRDefault="009E0B64" w:rsidP="00FB0C6A">
      <w:pPr>
        <w:pStyle w:val="Title"/>
        <w:pBdr>
          <w:top w:val="thickThinLargeGap" w:sz="2" w:space="12" w:color="FF0000"/>
          <w:bottom w:val="thickThinLargeGap" w:sz="2" w:space="1" w:color="FF0000"/>
        </w:pBdr>
        <w:spacing w:before="120" w:after="120"/>
        <w:jc w:val="right"/>
        <w:rPr>
          <w:rFonts w:ascii="Arial" w:hAnsi="Arial"/>
          <w:color w:val="FF0000"/>
        </w:rPr>
      </w:pPr>
      <w:r>
        <w:rPr>
          <w:rFonts w:ascii="Arial" w:hAnsi="Arial"/>
          <w:color w:val="FF0000"/>
        </w:rPr>
        <w:t>Communication Networks</w:t>
      </w:r>
    </w:p>
    <w:p w14:paraId="341AF305" w14:textId="77777777" w:rsidR="00FD386C" w:rsidRPr="004F7207" w:rsidRDefault="00FB0C6A" w:rsidP="00FB0C6A">
      <w:pPr>
        <w:pStyle w:val="Title"/>
        <w:pBdr>
          <w:top w:val="thickThinLargeGap" w:sz="2" w:space="12" w:color="FF0000"/>
          <w:bottom w:val="thickThinLargeGap" w:sz="2" w:space="1" w:color="FF0000"/>
        </w:pBdr>
        <w:spacing w:before="120" w:after="120"/>
        <w:jc w:val="right"/>
        <w:rPr>
          <w:rFonts w:ascii="Arial" w:hAnsi="Arial"/>
          <w:color w:val="FF0000"/>
        </w:rPr>
      </w:pPr>
      <w:r w:rsidRPr="004F7207">
        <w:rPr>
          <w:rFonts w:ascii="Arial" w:hAnsi="Arial"/>
          <w:color w:val="FF0000"/>
        </w:rPr>
        <w:t>TEST CERTIFICATE</w:t>
      </w:r>
    </w:p>
    <w:p w14:paraId="08E9C7C8" w14:textId="77777777" w:rsidR="00982F02" w:rsidRPr="00DD4109" w:rsidRDefault="00982F02" w:rsidP="00982F02">
      <w:pPr>
        <w:spacing w:before="120"/>
      </w:pPr>
    </w:p>
    <w:p w14:paraId="0BA209A5" w14:textId="77777777" w:rsidR="00982F02" w:rsidRPr="00DD4109" w:rsidRDefault="00982F02" w:rsidP="00982F02">
      <w:pPr>
        <w:spacing w:before="120"/>
        <w:jc w:val="right"/>
      </w:pPr>
    </w:p>
    <w:p w14:paraId="6258A514" w14:textId="77777777" w:rsidR="00982F02" w:rsidRPr="00DD4109" w:rsidRDefault="00982F02" w:rsidP="00982F02">
      <w:pPr>
        <w:spacing w:before="120"/>
        <w:jc w:val="right"/>
        <w:rPr>
          <w:lang w:val="fr-FR"/>
        </w:rPr>
      </w:pPr>
      <w:r w:rsidRPr="00DD4109">
        <w:rPr>
          <w:lang w:val="fr-FR"/>
        </w:rPr>
        <w:t>Document control:</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732"/>
      </w:tblGrid>
      <w:tr w:rsidR="008841A1" w:rsidRPr="006A6AA1" w14:paraId="0994253F" w14:textId="77777777" w:rsidTr="006A6AA1">
        <w:tc>
          <w:tcPr>
            <w:tcW w:w="2340" w:type="dxa"/>
            <w:tcBorders>
              <w:bottom w:val="single" w:sz="6" w:space="0" w:color="000000"/>
            </w:tcBorders>
            <w:shd w:val="clear" w:color="auto" w:fill="E6E6E6"/>
          </w:tcPr>
          <w:p w14:paraId="7DC1DB8F" w14:textId="77777777" w:rsidR="008841A1" w:rsidRPr="006A6AA1" w:rsidRDefault="008841A1" w:rsidP="006A6AA1">
            <w:pPr>
              <w:spacing w:before="120"/>
              <w:rPr>
                <w:b/>
              </w:rPr>
            </w:pPr>
            <w:r w:rsidRPr="006A6AA1">
              <w:rPr>
                <w:b/>
              </w:rPr>
              <w:t>Certificate Name</w:t>
            </w:r>
          </w:p>
        </w:tc>
        <w:tc>
          <w:tcPr>
            <w:tcW w:w="6732" w:type="dxa"/>
            <w:tcBorders>
              <w:bottom w:val="single" w:sz="6" w:space="0" w:color="000000"/>
            </w:tcBorders>
            <w:shd w:val="clear" w:color="auto" w:fill="FFFFFF"/>
          </w:tcPr>
          <w:p w14:paraId="1111015A" w14:textId="77777777" w:rsidR="00E3530C" w:rsidRPr="00BE7078" w:rsidRDefault="006109E8" w:rsidP="006A6AA1">
            <w:pPr>
              <w:spacing w:before="120"/>
              <w:rPr>
                <w:b/>
                <w:bCs/>
              </w:rPr>
            </w:pPr>
            <w:r w:rsidRPr="00BE7078">
              <w:rPr>
                <w:b/>
                <w:bCs/>
              </w:rPr>
              <w:t>Functional</w:t>
            </w:r>
            <w:r w:rsidR="00175BE5" w:rsidRPr="00BE7078">
              <w:rPr>
                <w:b/>
                <w:bCs/>
              </w:rPr>
              <w:t xml:space="preserve"> Acceptance</w:t>
            </w:r>
            <w:r w:rsidR="00E3530C" w:rsidRPr="00BE7078">
              <w:rPr>
                <w:b/>
                <w:bCs/>
              </w:rPr>
              <w:t xml:space="preserve"> Testing for:</w:t>
            </w:r>
          </w:p>
          <w:p w14:paraId="546D8BAC" w14:textId="4F8A2D69" w:rsidR="008841A1" w:rsidRPr="00BE7078" w:rsidRDefault="00016968" w:rsidP="00016968">
            <w:pPr>
              <w:autoSpaceDE/>
              <w:autoSpaceDN/>
              <w:adjustRightInd/>
              <w:spacing w:before="120" w:after="120"/>
              <w:rPr>
                <w:bCs/>
                <w:szCs w:val="20"/>
              </w:rPr>
            </w:pPr>
            <w:r w:rsidRPr="00BE7078">
              <w:rPr>
                <w:rFonts w:ascii="Arial" w:hAnsi="Arial" w:cs="Arial"/>
                <w:sz w:val="22"/>
                <w:szCs w:val="20"/>
                <w:lang w:eastAsia="en-US"/>
              </w:rPr>
              <w:t xml:space="preserve">DLMS </w:t>
            </w:r>
            <w:r w:rsidR="00B30BD9">
              <w:rPr>
                <w:rFonts w:ascii="Arial" w:hAnsi="Arial" w:cs="Arial"/>
                <w:sz w:val="22"/>
                <w:szCs w:val="20"/>
                <w:lang w:eastAsia="en-US"/>
              </w:rPr>
              <w:t>12MP</w:t>
            </w:r>
            <w:r w:rsidR="003A5831" w:rsidRPr="00BE7078">
              <w:rPr>
                <w:rFonts w:ascii="Arial" w:hAnsi="Arial" w:cs="Arial"/>
                <w:sz w:val="22"/>
                <w:szCs w:val="20"/>
                <w:lang w:eastAsia="en-US"/>
              </w:rPr>
              <w:t>5_</w:t>
            </w:r>
            <w:r w:rsidR="00B950C1">
              <w:rPr>
                <w:rFonts w:ascii="Arial" w:hAnsi="Arial" w:cs="Arial"/>
                <w:sz w:val="22"/>
                <w:szCs w:val="20"/>
                <w:lang w:eastAsia="en-US"/>
              </w:rPr>
              <w:t>AD2</w:t>
            </w:r>
            <w:r w:rsidR="003A5831" w:rsidRPr="00BE7078">
              <w:rPr>
                <w:rFonts w:ascii="Arial" w:hAnsi="Arial" w:cs="Arial"/>
                <w:sz w:val="22"/>
                <w:szCs w:val="20"/>
                <w:lang w:eastAsia="en-US"/>
              </w:rPr>
              <w:t>_V1_FPH7G01</w:t>
            </w:r>
          </w:p>
        </w:tc>
      </w:tr>
      <w:tr w:rsidR="00FD386C" w:rsidRPr="006A6AA1" w14:paraId="7880703D" w14:textId="77777777" w:rsidTr="006A6AA1">
        <w:tc>
          <w:tcPr>
            <w:tcW w:w="2340" w:type="dxa"/>
            <w:shd w:val="clear" w:color="auto" w:fill="E6E6E6"/>
          </w:tcPr>
          <w:p w14:paraId="13659A9C" w14:textId="77777777" w:rsidR="00FD386C" w:rsidRPr="006A6AA1" w:rsidRDefault="00FD386C" w:rsidP="006A6AA1">
            <w:pPr>
              <w:spacing w:before="120"/>
              <w:rPr>
                <w:b/>
              </w:rPr>
            </w:pPr>
            <w:r w:rsidRPr="006A6AA1">
              <w:rPr>
                <w:b/>
              </w:rPr>
              <w:t>Certificate Number:</w:t>
            </w:r>
          </w:p>
        </w:tc>
        <w:tc>
          <w:tcPr>
            <w:tcW w:w="6732" w:type="dxa"/>
            <w:shd w:val="clear" w:color="auto" w:fill="FFFFFF"/>
          </w:tcPr>
          <w:p w14:paraId="3BE91968" w14:textId="3FB90511" w:rsidR="00FD386C" w:rsidRPr="00BE7078" w:rsidRDefault="00D01A91" w:rsidP="006A6AA1">
            <w:pPr>
              <w:spacing w:before="120"/>
              <w:rPr>
                <w:bCs/>
                <w:sz w:val="20"/>
                <w:szCs w:val="20"/>
              </w:rPr>
            </w:pPr>
            <w:r w:rsidRPr="00BE7078">
              <w:rPr>
                <w:rFonts w:ascii="Arial" w:hAnsi="Arial" w:cs="Arial"/>
                <w:sz w:val="22"/>
                <w:szCs w:val="20"/>
                <w:lang w:eastAsia="en-US"/>
              </w:rPr>
              <w:t xml:space="preserve">Program </w:t>
            </w:r>
            <w:r w:rsidR="00B30BD9">
              <w:rPr>
                <w:rFonts w:ascii="Arial" w:hAnsi="Arial" w:cs="Arial"/>
                <w:sz w:val="22"/>
                <w:szCs w:val="20"/>
                <w:lang w:eastAsia="en-US"/>
              </w:rPr>
              <w:t>12MP</w:t>
            </w:r>
            <w:r w:rsidR="00B75E99" w:rsidRPr="00BE7078">
              <w:rPr>
                <w:rFonts w:ascii="Arial" w:hAnsi="Arial" w:cs="Arial"/>
                <w:sz w:val="22"/>
                <w:szCs w:val="20"/>
                <w:lang w:eastAsia="en-US"/>
              </w:rPr>
              <w:t>5_</w:t>
            </w:r>
            <w:r w:rsidR="00B950C1">
              <w:rPr>
                <w:rFonts w:ascii="Arial" w:hAnsi="Arial" w:cs="Arial"/>
                <w:sz w:val="22"/>
                <w:szCs w:val="20"/>
                <w:lang w:eastAsia="en-US"/>
              </w:rPr>
              <w:t>AD2</w:t>
            </w:r>
            <w:r w:rsidR="00B75E99" w:rsidRPr="00BE7078">
              <w:rPr>
                <w:rFonts w:ascii="Arial" w:hAnsi="Arial" w:cs="Arial"/>
                <w:sz w:val="22"/>
                <w:szCs w:val="20"/>
                <w:lang w:eastAsia="en-US"/>
              </w:rPr>
              <w:t>_V1</w:t>
            </w:r>
          </w:p>
        </w:tc>
      </w:tr>
      <w:tr w:rsidR="00982F02" w:rsidRPr="006A6AA1" w14:paraId="5A49935E" w14:textId="77777777" w:rsidTr="006A6AA1">
        <w:tc>
          <w:tcPr>
            <w:tcW w:w="2340" w:type="dxa"/>
            <w:shd w:val="clear" w:color="auto" w:fill="E6E6E6"/>
          </w:tcPr>
          <w:p w14:paraId="725EBC9C" w14:textId="77777777" w:rsidR="00982F02" w:rsidRPr="006A6AA1" w:rsidRDefault="00982F02" w:rsidP="006A6AA1">
            <w:pPr>
              <w:spacing w:before="120"/>
              <w:rPr>
                <w:b/>
              </w:rPr>
            </w:pPr>
            <w:r w:rsidRPr="006A6AA1">
              <w:rPr>
                <w:b/>
              </w:rPr>
              <w:t>Version No.</w:t>
            </w:r>
          </w:p>
        </w:tc>
        <w:tc>
          <w:tcPr>
            <w:tcW w:w="6732" w:type="dxa"/>
            <w:shd w:val="clear" w:color="auto" w:fill="FFFFFF"/>
          </w:tcPr>
          <w:p w14:paraId="37768E9B" w14:textId="1E2FD097" w:rsidR="00982F02" w:rsidRPr="00BE7078" w:rsidRDefault="00B950C1" w:rsidP="00EA15C6">
            <w:pPr>
              <w:spacing w:before="120"/>
              <w:rPr>
                <w:b/>
                <w:bCs/>
              </w:rPr>
            </w:pPr>
            <w:r>
              <w:rPr>
                <w:bCs/>
                <w:sz w:val="20"/>
                <w:szCs w:val="20"/>
              </w:rPr>
              <w:t>1</w:t>
            </w:r>
            <w:r w:rsidR="00D01A91" w:rsidRPr="00BE7078">
              <w:rPr>
                <w:bCs/>
                <w:sz w:val="20"/>
                <w:szCs w:val="20"/>
              </w:rPr>
              <w:t>.0</w:t>
            </w:r>
          </w:p>
        </w:tc>
      </w:tr>
      <w:tr w:rsidR="00982F02" w:rsidRPr="006A6AA1" w14:paraId="413E00B4" w14:textId="77777777" w:rsidTr="006A6AA1">
        <w:tc>
          <w:tcPr>
            <w:tcW w:w="2340" w:type="dxa"/>
            <w:shd w:val="clear" w:color="auto" w:fill="E6E6E6"/>
          </w:tcPr>
          <w:p w14:paraId="53A76CCA" w14:textId="77777777" w:rsidR="00982F02" w:rsidRPr="006A6AA1" w:rsidRDefault="00982F02" w:rsidP="006A6AA1">
            <w:pPr>
              <w:spacing w:before="120"/>
              <w:rPr>
                <w:b/>
              </w:rPr>
            </w:pPr>
            <w:r w:rsidRPr="006A6AA1">
              <w:rPr>
                <w:b/>
              </w:rPr>
              <w:t>Created on</w:t>
            </w:r>
          </w:p>
        </w:tc>
        <w:tc>
          <w:tcPr>
            <w:tcW w:w="6732" w:type="dxa"/>
            <w:shd w:val="clear" w:color="auto" w:fill="FFFFFF"/>
          </w:tcPr>
          <w:p w14:paraId="590573F2" w14:textId="75FCBAEA" w:rsidR="00982F02" w:rsidRPr="00BE7078" w:rsidRDefault="00B950C1" w:rsidP="006A6AA1">
            <w:pPr>
              <w:spacing w:before="120"/>
              <w:rPr>
                <w:bCs/>
                <w:noProof/>
              </w:rPr>
            </w:pPr>
            <w:r>
              <w:rPr>
                <w:bCs/>
                <w:noProof/>
              </w:rPr>
              <w:t>Monday, 18 March 2024</w:t>
            </w:r>
          </w:p>
        </w:tc>
      </w:tr>
      <w:tr w:rsidR="00A1288F" w:rsidRPr="00DD4109" w14:paraId="5C5D5701" w14:textId="77777777" w:rsidTr="006A6AA1">
        <w:tc>
          <w:tcPr>
            <w:tcW w:w="2340" w:type="dxa"/>
            <w:shd w:val="clear" w:color="auto" w:fill="E6E6E6"/>
          </w:tcPr>
          <w:p w14:paraId="02ADC18D" w14:textId="77777777" w:rsidR="00A1288F" w:rsidRPr="006A6AA1" w:rsidRDefault="00A1288F" w:rsidP="006A6AA1">
            <w:pPr>
              <w:spacing w:before="120"/>
              <w:rPr>
                <w:b/>
              </w:rPr>
            </w:pPr>
            <w:r w:rsidRPr="006A6AA1">
              <w:rPr>
                <w:b/>
              </w:rPr>
              <w:t>Last Updated</w:t>
            </w:r>
          </w:p>
        </w:tc>
        <w:tc>
          <w:tcPr>
            <w:tcW w:w="6732" w:type="dxa"/>
            <w:shd w:val="clear" w:color="auto" w:fill="FFFFFF"/>
          </w:tcPr>
          <w:p w14:paraId="5EE6EEA0" w14:textId="3873367A" w:rsidR="00A1288F" w:rsidRPr="00BE7078" w:rsidRDefault="00B316A8" w:rsidP="006A6AA1">
            <w:pPr>
              <w:spacing w:before="120"/>
              <w:rPr>
                <w:b/>
                <w:bCs/>
              </w:rPr>
            </w:pPr>
            <w:r>
              <w:rPr>
                <w:bCs/>
                <w:noProof/>
              </w:rPr>
              <w:t xml:space="preserve"> </w:t>
            </w:r>
            <w:r w:rsidR="00B30BD9">
              <w:rPr>
                <w:bCs/>
                <w:noProof/>
              </w:rPr>
              <w:fldChar w:fldCharType="begin"/>
            </w:r>
            <w:r w:rsidR="00B30BD9">
              <w:rPr>
                <w:bCs/>
                <w:noProof/>
              </w:rPr>
              <w:instrText xml:space="preserve"> DATE \@ "dddd, d MMMM yyyy" </w:instrText>
            </w:r>
            <w:r w:rsidR="00B30BD9">
              <w:rPr>
                <w:bCs/>
                <w:noProof/>
              </w:rPr>
              <w:fldChar w:fldCharType="separate"/>
            </w:r>
            <w:r w:rsidR="00CE1F54">
              <w:rPr>
                <w:bCs/>
                <w:noProof/>
              </w:rPr>
              <w:t>Wednesday, 17 April 2024</w:t>
            </w:r>
            <w:r w:rsidR="00B30BD9">
              <w:rPr>
                <w:bCs/>
                <w:noProof/>
              </w:rPr>
              <w:fldChar w:fldCharType="end"/>
            </w:r>
          </w:p>
        </w:tc>
      </w:tr>
      <w:tr w:rsidR="00982F02" w:rsidRPr="006A6AA1" w14:paraId="0CAD2525" w14:textId="77777777" w:rsidTr="006A6AA1">
        <w:tc>
          <w:tcPr>
            <w:tcW w:w="2340" w:type="dxa"/>
            <w:shd w:val="clear" w:color="auto" w:fill="E6E6E6"/>
          </w:tcPr>
          <w:p w14:paraId="03DF9AE8" w14:textId="77777777" w:rsidR="00982F02" w:rsidRPr="006A6AA1" w:rsidRDefault="00982F02" w:rsidP="006A6AA1">
            <w:pPr>
              <w:spacing w:before="120"/>
              <w:rPr>
                <w:b/>
                <w:bCs/>
              </w:rPr>
            </w:pPr>
            <w:r w:rsidRPr="006A6AA1">
              <w:rPr>
                <w:b/>
                <w:bCs/>
              </w:rPr>
              <w:t>Status:</w:t>
            </w:r>
          </w:p>
        </w:tc>
        <w:tc>
          <w:tcPr>
            <w:tcW w:w="6732" w:type="dxa"/>
            <w:shd w:val="clear" w:color="auto" w:fill="FFFFFF"/>
          </w:tcPr>
          <w:p w14:paraId="34466C15" w14:textId="4216D9E4" w:rsidR="00982F02" w:rsidRPr="00BE7078" w:rsidRDefault="006B0422" w:rsidP="006A6AA1">
            <w:pPr>
              <w:spacing w:before="120"/>
              <w:rPr>
                <w:bCs/>
              </w:rPr>
            </w:pPr>
            <w:r>
              <w:rPr>
                <w:bCs/>
              </w:rPr>
              <w:t>FINAL</w:t>
            </w:r>
          </w:p>
        </w:tc>
      </w:tr>
    </w:tbl>
    <w:p w14:paraId="6976A2CD" w14:textId="77777777" w:rsidR="00982F02" w:rsidRPr="00DD4109" w:rsidRDefault="00982F02" w:rsidP="00982F02">
      <w:pPr>
        <w:pStyle w:val="FootnoteText"/>
        <w:spacing w:before="120"/>
        <w:rPr>
          <w:b/>
          <w:bCs w:val="0"/>
          <w:kern w:val="32"/>
          <w:sz w:val="32"/>
          <w:szCs w:val="32"/>
        </w:rPr>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2332"/>
        <w:gridCol w:w="805"/>
        <w:gridCol w:w="1542"/>
      </w:tblGrid>
      <w:tr w:rsidR="00982F02" w:rsidRPr="00DD4109" w14:paraId="3917C885" w14:textId="77777777" w:rsidTr="00982F02">
        <w:trPr>
          <w:jc w:val="right"/>
        </w:trPr>
        <w:tc>
          <w:tcPr>
            <w:tcW w:w="9108" w:type="dxa"/>
            <w:gridSpan w:val="5"/>
            <w:tcBorders>
              <w:top w:val="nil"/>
              <w:left w:val="nil"/>
              <w:bottom w:val="nil"/>
              <w:right w:val="nil"/>
            </w:tcBorders>
            <w:shd w:val="clear" w:color="auto" w:fill="CCCCCC"/>
            <w:vAlign w:val="center"/>
          </w:tcPr>
          <w:p w14:paraId="075092AE" w14:textId="77777777" w:rsidR="00982F02" w:rsidRPr="00DD4109" w:rsidRDefault="00982F02" w:rsidP="00982F02">
            <w:pPr>
              <w:pStyle w:val="TableHeader"/>
              <w:spacing w:before="120" w:after="120"/>
            </w:pPr>
            <w:r w:rsidRPr="00DD4109">
              <w:t>Approval Status</w:t>
            </w:r>
          </w:p>
        </w:tc>
      </w:tr>
      <w:tr w:rsidR="00982F02" w:rsidRPr="00DD4109" w14:paraId="6D40CB3D" w14:textId="77777777" w:rsidTr="004B29E1">
        <w:trPr>
          <w:jc w:val="right"/>
        </w:trPr>
        <w:tc>
          <w:tcPr>
            <w:tcW w:w="6761" w:type="dxa"/>
            <w:gridSpan w:val="3"/>
            <w:tcBorders>
              <w:top w:val="nil"/>
              <w:left w:val="nil"/>
              <w:bottom w:val="single" w:sz="4" w:space="0" w:color="auto"/>
              <w:right w:val="nil"/>
            </w:tcBorders>
            <w:vAlign w:val="center"/>
          </w:tcPr>
          <w:p w14:paraId="60746FB4" w14:textId="77777777" w:rsidR="00982F02" w:rsidRPr="004F7207" w:rsidRDefault="00FB0C6A" w:rsidP="00982F02">
            <w:pPr>
              <w:spacing w:before="120"/>
              <w:rPr>
                <w:color w:val="FF0000"/>
              </w:rPr>
            </w:pPr>
            <w:r w:rsidRPr="004F7207">
              <w:rPr>
                <w:rStyle w:val="ApprovedCharChar"/>
              </w:rPr>
              <w:t xml:space="preserve">Test Certificate </w:t>
            </w:r>
            <w:r w:rsidR="00982F02" w:rsidRPr="004F7207">
              <w:rPr>
                <w:rStyle w:val="ApprovedCharChar"/>
              </w:rPr>
              <w:t>Approved</w:t>
            </w:r>
          </w:p>
        </w:tc>
        <w:tc>
          <w:tcPr>
            <w:tcW w:w="805" w:type="dxa"/>
            <w:tcBorders>
              <w:top w:val="nil"/>
              <w:left w:val="nil"/>
              <w:bottom w:val="single" w:sz="4" w:space="0" w:color="auto"/>
              <w:right w:val="nil"/>
            </w:tcBorders>
            <w:vAlign w:val="center"/>
          </w:tcPr>
          <w:p w14:paraId="6DEE40FA" w14:textId="77777777" w:rsidR="00982F02" w:rsidRPr="004F7207" w:rsidRDefault="00982F02" w:rsidP="00982F02">
            <w:pPr>
              <w:pStyle w:val="ApprovalText"/>
              <w:spacing w:before="120" w:after="120"/>
            </w:pPr>
            <w:r w:rsidRPr="004F7207">
              <w:t>Date</w:t>
            </w:r>
          </w:p>
        </w:tc>
        <w:tc>
          <w:tcPr>
            <w:tcW w:w="1542" w:type="dxa"/>
            <w:tcBorders>
              <w:top w:val="nil"/>
              <w:left w:val="nil"/>
              <w:bottom w:val="single" w:sz="4" w:space="0" w:color="auto"/>
              <w:right w:val="nil"/>
            </w:tcBorders>
            <w:vAlign w:val="center"/>
          </w:tcPr>
          <w:p w14:paraId="683FA8EF" w14:textId="77777777" w:rsidR="00982F02" w:rsidRPr="004F7207" w:rsidRDefault="00982F02" w:rsidP="00982F02">
            <w:pPr>
              <w:pStyle w:val="TableNormalText"/>
              <w:spacing w:before="120" w:after="120"/>
              <w:rPr>
                <w:color w:val="FF0000"/>
              </w:rPr>
            </w:pPr>
          </w:p>
        </w:tc>
      </w:tr>
      <w:tr w:rsidR="00EA3D40" w:rsidRPr="00DD4109" w14:paraId="68A08E2E" w14:textId="77777777" w:rsidTr="004B29E1">
        <w:trPr>
          <w:trHeight w:val="454"/>
          <w:jc w:val="right"/>
        </w:trPr>
        <w:tc>
          <w:tcPr>
            <w:tcW w:w="2292" w:type="dxa"/>
            <w:tcBorders>
              <w:left w:val="nil"/>
              <w:bottom w:val="single" w:sz="4" w:space="0" w:color="auto"/>
              <w:right w:val="nil"/>
            </w:tcBorders>
            <w:vAlign w:val="center"/>
          </w:tcPr>
          <w:p w14:paraId="69C1CB02" w14:textId="77777777" w:rsidR="00EA3D40" w:rsidRPr="00DF763D" w:rsidRDefault="00EA3D40" w:rsidP="00982F02">
            <w:pPr>
              <w:pStyle w:val="TableRowsColumns"/>
              <w:spacing w:before="120" w:after="120"/>
            </w:pPr>
            <w:r w:rsidRPr="00DF763D">
              <w:t>Stake Holder Title</w:t>
            </w:r>
          </w:p>
        </w:tc>
        <w:tc>
          <w:tcPr>
            <w:tcW w:w="2137" w:type="dxa"/>
            <w:tcBorders>
              <w:left w:val="nil"/>
              <w:bottom w:val="single" w:sz="4" w:space="0" w:color="auto"/>
              <w:right w:val="nil"/>
            </w:tcBorders>
            <w:vAlign w:val="center"/>
          </w:tcPr>
          <w:p w14:paraId="4A9602A3" w14:textId="77777777" w:rsidR="00EA3D40" w:rsidRPr="00DF763D" w:rsidRDefault="00EA3D40" w:rsidP="00982F02">
            <w:pPr>
              <w:pStyle w:val="TableRowsColumns"/>
              <w:spacing w:before="120" w:after="120"/>
            </w:pPr>
            <w:r w:rsidRPr="00DF763D">
              <w:t>Stakeholder Name</w:t>
            </w:r>
          </w:p>
        </w:tc>
        <w:tc>
          <w:tcPr>
            <w:tcW w:w="3137" w:type="dxa"/>
            <w:gridSpan w:val="2"/>
            <w:tcBorders>
              <w:left w:val="nil"/>
              <w:bottom w:val="single" w:sz="4" w:space="0" w:color="auto"/>
              <w:right w:val="nil"/>
            </w:tcBorders>
            <w:vAlign w:val="center"/>
          </w:tcPr>
          <w:p w14:paraId="77F00B2B" w14:textId="77777777" w:rsidR="00EA3D40" w:rsidRPr="00DF763D" w:rsidRDefault="00EA3D40" w:rsidP="00982F02">
            <w:pPr>
              <w:pStyle w:val="TableRowsColumns"/>
              <w:spacing w:before="120" w:after="120"/>
            </w:pPr>
            <w:r w:rsidRPr="00DF763D">
              <w:t>Approval Signature</w:t>
            </w:r>
          </w:p>
        </w:tc>
        <w:tc>
          <w:tcPr>
            <w:tcW w:w="1542" w:type="dxa"/>
            <w:tcBorders>
              <w:left w:val="nil"/>
              <w:bottom w:val="single" w:sz="4" w:space="0" w:color="auto"/>
              <w:right w:val="nil"/>
            </w:tcBorders>
            <w:vAlign w:val="center"/>
          </w:tcPr>
          <w:p w14:paraId="4EE9564C" w14:textId="77777777" w:rsidR="00EA3D40" w:rsidRPr="00DF763D" w:rsidRDefault="00F4269C" w:rsidP="00982F02">
            <w:pPr>
              <w:pStyle w:val="TableRowsColumns"/>
              <w:spacing w:before="120" w:after="120"/>
            </w:pPr>
            <w:r w:rsidRPr="00DF763D">
              <w:t>Date</w:t>
            </w:r>
          </w:p>
        </w:tc>
      </w:tr>
      <w:tr w:rsidR="002417AB" w:rsidRPr="00DD4109" w14:paraId="51E47E79" w14:textId="77777777" w:rsidTr="00391CBF">
        <w:trPr>
          <w:trHeight w:val="454"/>
          <w:jc w:val="right"/>
        </w:trPr>
        <w:tc>
          <w:tcPr>
            <w:tcW w:w="2292" w:type="dxa"/>
            <w:tcBorders>
              <w:left w:val="nil"/>
              <w:bottom w:val="single" w:sz="4" w:space="0" w:color="auto"/>
              <w:right w:val="nil"/>
            </w:tcBorders>
            <w:vAlign w:val="center"/>
          </w:tcPr>
          <w:p w14:paraId="727B5C1D" w14:textId="566CC657" w:rsidR="002417AB" w:rsidRPr="00DD4109" w:rsidRDefault="00BE7078" w:rsidP="002417AB">
            <w:pPr>
              <w:pStyle w:val="StyleTableNormalTextRightLeft"/>
              <w:spacing w:before="120" w:after="120"/>
            </w:pPr>
            <w:r w:rsidRPr="00BE7078">
              <w:t>AMI Metering and Communications Engineer</w:t>
            </w:r>
          </w:p>
        </w:tc>
        <w:tc>
          <w:tcPr>
            <w:tcW w:w="2137" w:type="dxa"/>
            <w:tcBorders>
              <w:left w:val="nil"/>
              <w:bottom w:val="single" w:sz="4" w:space="0" w:color="auto"/>
              <w:right w:val="nil"/>
            </w:tcBorders>
            <w:vAlign w:val="center"/>
          </w:tcPr>
          <w:p w14:paraId="0189C9D6" w14:textId="4704DA11" w:rsidR="002417AB" w:rsidRPr="00EA15C6" w:rsidRDefault="00BE7078" w:rsidP="002417AB">
            <w:pPr>
              <w:pStyle w:val="TableNormalText"/>
              <w:spacing w:before="120" w:after="120"/>
              <w:rPr>
                <w:i/>
              </w:rPr>
            </w:pPr>
            <w:r w:rsidRPr="00BE7078">
              <w:rPr>
                <w:bCs/>
              </w:rPr>
              <w:t>Andy Hurst</w:t>
            </w:r>
          </w:p>
        </w:tc>
        <w:tc>
          <w:tcPr>
            <w:tcW w:w="3137" w:type="dxa"/>
            <w:gridSpan w:val="2"/>
            <w:tcBorders>
              <w:left w:val="nil"/>
              <w:bottom w:val="single" w:sz="4" w:space="0" w:color="auto"/>
              <w:right w:val="nil"/>
            </w:tcBorders>
            <w:vAlign w:val="center"/>
          </w:tcPr>
          <w:p w14:paraId="1E10CF9D" w14:textId="2C3FDE02" w:rsidR="002417AB" w:rsidRPr="00DD4109" w:rsidRDefault="0029076D" w:rsidP="002417AB">
            <w:pPr>
              <w:pStyle w:val="HiddenText"/>
              <w:spacing w:before="120" w:after="120"/>
              <w:rPr>
                <w:color w:val="auto"/>
              </w:rPr>
            </w:pPr>
            <w:r>
              <w:rPr>
                <w:vanish w:val="0"/>
                <w:color w:val="auto"/>
              </w:rPr>
              <w:object w:dxaOrig="1543" w:dyaOrig="998" w14:anchorId="2934C5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11" o:title=""/>
                </v:shape>
                <o:OLEObject Type="Embed" ProgID="Package" ShapeID="_x0000_i1025" DrawAspect="Icon" ObjectID="_1774858400" r:id="rId12"/>
              </w:object>
            </w:r>
            <w:r w:rsidR="00AD7C6F">
              <w:rPr>
                <w:color w:val="auto"/>
              </w:rPr>
              <w:object w:dxaOrig="1503" w:dyaOrig="982" w14:anchorId="1C0FD62E">
                <v:shape id="_x0000_i1026" type="#_x0000_t75" style="width:1in;height:50.4pt" o:ole="">
                  <v:imagedata r:id="rId13" o:title=""/>
                </v:shape>
                <o:OLEObject Type="Embed" ProgID="Package" ShapeID="_x0000_i1026" DrawAspect="Icon" ObjectID="_1774858401" r:id="rId14"/>
              </w:object>
            </w:r>
            <w:r w:rsidR="00C8149D">
              <w:rPr>
                <w:color w:val="auto"/>
              </w:rPr>
              <w:object w:dxaOrig="1532" w:dyaOrig="991" w14:anchorId="652C266F">
                <v:shape id="_x0000_i1027" type="#_x0000_t75" style="width:79.2pt;height:50.4pt" o:ole="">
                  <v:imagedata r:id="rId15" o:title=""/>
                </v:shape>
                <o:OLEObject Type="Embed" ProgID="Package" ShapeID="_x0000_i1027" DrawAspect="Icon" ObjectID="_1774858402" r:id="rId16"/>
              </w:object>
            </w:r>
            <w:r w:rsidR="00E32CB4">
              <w:rPr>
                <w:color w:val="auto"/>
              </w:rPr>
              <w:object w:dxaOrig="1531" w:dyaOrig="991" w14:anchorId="33017068">
                <v:shape id="_x0000_i1028" type="#_x0000_t75" style="width:79.2pt;height:50.4pt" o:ole="">
                  <v:imagedata r:id="rId17" o:title=""/>
                </v:shape>
                <o:OLEObject Type="Embed" ProgID="Package" ShapeID="_x0000_i1028" DrawAspect="Icon" ObjectID="_1774858403" r:id="rId18"/>
              </w:object>
            </w:r>
          </w:p>
        </w:tc>
        <w:tc>
          <w:tcPr>
            <w:tcW w:w="1542" w:type="dxa"/>
            <w:tcBorders>
              <w:left w:val="nil"/>
              <w:bottom w:val="single" w:sz="4" w:space="0" w:color="auto"/>
              <w:right w:val="nil"/>
            </w:tcBorders>
            <w:vAlign w:val="center"/>
          </w:tcPr>
          <w:p w14:paraId="05F98EB6" w14:textId="1B0F20B7" w:rsidR="002417AB" w:rsidRPr="00DD4109" w:rsidRDefault="006A3588" w:rsidP="002417AB">
            <w:pPr>
              <w:pStyle w:val="TableNormalText"/>
              <w:spacing w:before="120" w:after="120"/>
            </w:pPr>
            <w:r>
              <w:t>28/03/2024</w:t>
            </w:r>
          </w:p>
        </w:tc>
      </w:tr>
    </w:tbl>
    <w:p w14:paraId="45D4B971" w14:textId="77777777" w:rsidR="00982F02" w:rsidRPr="00DD4109" w:rsidRDefault="00982F02" w:rsidP="00982F02">
      <w:pPr>
        <w:pStyle w:val="FootnoteText"/>
        <w:spacing w:before="120"/>
        <w:jc w:val="right"/>
        <w:rPr>
          <w:b/>
          <w:bCs w:val="0"/>
          <w:kern w:val="32"/>
          <w:sz w:val="32"/>
          <w:szCs w:val="32"/>
        </w:rPr>
      </w:pPr>
    </w:p>
    <w:p w14:paraId="0CDAFF2B" w14:textId="77777777" w:rsidR="00982F02" w:rsidRPr="00DD4109" w:rsidRDefault="00982F02" w:rsidP="00982F02">
      <w:pPr>
        <w:pStyle w:val="FootnoteText"/>
        <w:spacing w:before="120"/>
        <w:jc w:val="right"/>
        <w:rPr>
          <w:b/>
          <w:bCs w:val="0"/>
          <w:kern w:val="32"/>
          <w:sz w:val="32"/>
          <w:szCs w:val="32"/>
        </w:rPr>
      </w:pPr>
      <w:r w:rsidRPr="00DD4109">
        <w:rPr>
          <w:b/>
          <w:bCs w:val="0"/>
          <w:kern w:val="32"/>
          <w:sz w:val="32"/>
          <w:szCs w:val="32"/>
        </w:rPr>
        <w:t>Business in Confidence</w:t>
      </w:r>
    </w:p>
    <w:p w14:paraId="487BC34D" w14:textId="77777777" w:rsidR="00982F02" w:rsidRPr="00DD4109" w:rsidRDefault="00982F02" w:rsidP="00982F02">
      <w:pPr>
        <w:pBdr>
          <w:bottom w:val="single" w:sz="4" w:space="1" w:color="auto"/>
        </w:pBdr>
        <w:spacing w:before="120"/>
        <w:rPr>
          <w:rFonts w:ascii="Arial Bold" w:hAnsi="Arial Bold"/>
          <w:b/>
          <w:caps/>
        </w:rPr>
      </w:pPr>
      <w:r w:rsidRPr="00DD4109">
        <w:rPr>
          <w:b/>
          <w:sz w:val="32"/>
          <w:szCs w:val="32"/>
        </w:rPr>
        <w:br w:type="page"/>
      </w:r>
      <w:r w:rsidRPr="00DD4109">
        <w:rPr>
          <w:rFonts w:ascii="Arial Bold" w:hAnsi="Arial Bold"/>
          <w:b/>
          <w:caps/>
        </w:rPr>
        <w:lastRenderedPageBreak/>
        <w:t>Document Details</w:t>
      </w:r>
    </w:p>
    <w:p w14:paraId="4F004108" w14:textId="77777777" w:rsidR="00982F02" w:rsidRPr="00DD4109" w:rsidRDefault="00982F02" w:rsidP="00982F02">
      <w:pPr>
        <w:spacing w:before="120"/>
      </w:pPr>
    </w:p>
    <w:tbl>
      <w:tblPr>
        <w:tblW w:w="4903" w:type="pct"/>
        <w:tblInd w:w="108" w:type="dxa"/>
        <w:tblBorders>
          <w:left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4223"/>
        <w:gridCol w:w="4612"/>
      </w:tblGrid>
      <w:tr w:rsidR="00982F02" w:rsidRPr="006A6AA1" w14:paraId="5A4EE27E" w14:textId="77777777" w:rsidTr="006A6AA1">
        <w:tc>
          <w:tcPr>
            <w:tcW w:w="2390" w:type="pct"/>
            <w:tcBorders>
              <w:top w:val="single" w:sz="4" w:space="0" w:color="auto"/>
              <w:left w:val="single" w:sz="4" w:space="0" w:color="auto"/>
              <w:bottom w:val="single" w:sz="4" w:space="0" w:color="auto"/>
              <w:right w:val="single" w:sz="4" w:space="0" w:color="auto"/>
            </w:tcBorders>
            <w:shd w:val="clear" w:color="auto" w:fill="E6E6E6"/>
          </w:tcPr>
          <w:p w14:paraId="57CBA480" w14:textId="77777777" w:rsidR="00982F02" w:rsidRPr="006A6AA1" w:rsidRDefault="00982F02" w:rsidP="006A6AA1">
            <w:pPr>
              <w:spacing w:before="120"/>
              <w:jc w:val="center"/>
              <w:rPr>
                <w:b/>
              </w:rPr>
            </w:pPr>
            <w:r w:rsidRPr="006A6AA1">
              <w:rPr>
                <w:b/>
              </w:rPr>
              <w:t>Roles</w:t>
            </w:r>
          </w:p>
        </w:tc>
        <w:tc>
          <w:tcPr>
            <w:tcW w:w="2610" w:type="pct"/>
            <w:tcBorders>
              <w:top w:val="single" w:sz="4" w:space="0" w:color="auto"/>
              <w:left w:val="single" w:sz="4" w:space="0" w:color="auto"/>
              <w:bottom w:val="single" w:sz="4" w:space="0" w:color="auto"/>
              <w:right w:val="single" w:sz="4" w:space="0" w:color="auto"/>
            </w:tcBorders>
            <w:shd w:val="clear" w:color="auto" w:fill="E6E6E6"/>
          </w:tcPr>
          <w:p w14:paraId="3A729F1D" w14:textId="77777777" w:rsidR="00982F02" w:rsidRPr="006A6AA1" w:rsidRDefault="00982F02" w:rsidP="006A6AA1">
            <w:pPr>
              <w:spacing w:before="120"/>
              <w:ind w:right="616"/>
              <w:jc w:val="center"/>
              <w:rPr>
                <w:b/>
                <w:bCs/>
              </w:rPr>
            </w:pPr>
            <w:r w:rsidRPr="006A6AA1">
              <w:rPr>
                <w:b/>
                <w:bCs/>
              </w:rPr>
              <w:t>Name</w:t>
            </w:r>
          </w:p>
        </w:tc>
      </w:tr>
      <w:tr w:rsidR="00982F02" w:rsidRPr="00DD4109" w14:paraId="486C1361" w14:textId="77777777" w:rsidTr="006A6AA1">
        <w:tc>
          <w:tcPr>
            <w:tcW w:w="2390" w:type="pct"/>
            <w:tcBorders>
              <w:top w:val="single" w:sz="4" w:space="0" w:color="auto"/>
              <w:left w:val="single" w:sz="4" w:space="0" w:color="auto"/>
              <w:bottom w:val="single" w:sz="4" w:space="0" w:color="auto"/>
              <w:right w:val="single" w:sz="4" w:space="0" w:color="auto"/>
            </w:tcBorders>
            <w:shd w:val="clear" w:color="auto" w:fill="auto"/>
          </w:tcPr>
          <w:p w14:paraId="1F53D624" w14:textId="77777777" w:rsidR="00982F02" w:rsidRPr="00DD4109" w:rsidRDefault="00982F02" w:rsidP="006A6AA1">
            <w:pPr>
              <w:spacing w:before="120"/>
            </w:pPr>
            <w:r w:rsidRPr="00DD4109">
              <w:t>Document Owner</w:t>
            </w:r>
          </w:p>
        </w:tc>
        <w:tc>
          <w:tcPr>
            <w:tcW w:w="2610" w:type="pct"/>
            <w:tcBorders>
              <w:top w:val="single" w:sz="4" w:space="0" w:color="auto"/>
              <w:left w:val="single" w:sz="4" w:space="0" w:color="auto"/>
              <w:bottom w:val="single" w:sz="4" w:space="0" w:color="auto"/>
              <w:right w:val="single" w:sz="4" w:space="0" w:color="auto"/>
            </w:tcBorders>
            <w:shd w:val="clear" w:color="auto" w:fill="auto"/>
          </w:tcPr>
          <w:p w14:paraId="6E4AD8CD" w14:textId="2A6A2764" w:rsidR="00982F02" w:rsidRPr="006A6AA1" w:rsidRDefault="00944F3A" w:rsidP="006A6AA1">
            <w:pPr>
              <w:spacing w:before="120"/>
              <w:ind w:right="616"/>
              <w:rPr>
                <w:b/>
                <w:bCs/>
              </w:rPr>
            </w:pPr>
            <w:r w:rsidRPr="00944F3A">
              <w:rPr>
                <w:b/>
                <w:iCs/>
              </w:rPr>
              <w:t>Minh Le</w:t>
            </w:r>
          </w:p>
        </w:tc>
      </w:tr>
      <w:tr w:rsidR="00982F02" w:rsidRPr="00DD4109" w14:paraId="7759D7D8" w14:textId="77777777" w:rsidTr="006A6AA1">
        <w:tc>
          <w:tcPr>
            <w:tcW w:w="2390" w:type="pct"/>
            <w:tcBorders>
              <w:top w:val="single" w:sz="4" w:space="0" w:color="auto"/>
              <w:left w:val="single" w:sz="4" w:space="0" w:color="auto"/>
              <w:bottom w:val="single" w:sz="4" w:space="0" w:color="auto"/>
              <w:right w:val="single" w:sz="4" w:space="0" w:color="auto"/>
            </w:tcBorders>
            <w:shd w:val="pct30" w:color="FFFF00" w:fill="FFFFFF"/>
          </w:tcPr>
          <w:p w14:paraId="75304115" w14:textId="77777777" w:rsidR="00982F02" w:rsidRPr="006A6AA1" w:rsidRDefault="00982F02" w:rsidP="006A6AA1">
            <w:pPr>
              <w:spacing w:before="120"/>
              <w:rPr>
                <w:b/>
                <w:bCs/>
              </w:rPr>
            </w:pPr>
            <w:r w:rsidRPr="006A6AA1">
              <w:rPr>
                <w:b/>
                <w:bCs/>
              </w:rPr>
              <w:t>Document Administrator</w:t>
            </w:r>
          </w:p>
        </w:tc>
        <w:tc>
          <w:tcPr>
            <w:tcW w:w="2610" w:type="pct"/>
            <w:tcBorders>
              <w:top w:val="single" w:sz="4" w:space="0" w:color="auto"/>
              <w:left w:val="single" w:sz="4" w:space="0" w:color="auto"/>
              <w:bottom w:val="single" w:sz="4" w:space="0" w:color="auto"/>
              <w:right w:val="single" w:sz="4" w:space="0" w:color="auto"/>
            </w:tcBorders>
            <w:shd w:val="pct30" w:color="FFFF00" w:fill="FFFFFF"/>
          </w:tcPr>
          <w:p w14:paraId="573DC275" w14:textId="4575EBAA" w:rsidR="00982F02" w:rsidRPr="00944F3A" w:rsidRDefault="00944F3A" w:rsidP="006A6AA1">
            <w:pPr>
              <w:spacing w:before="120"/>
              <w:ind w:right="616"/>
              <w:rPr>
                <w:b/>
                <w:iCs/>
              </w:rPr>
            </w:pPr>
            <w:r w:rsidRPr="00524846">
              <w:rPr>
                <w:b/>
              </w:rPr>
              <w:t>Leonard Jarillas</w:t>
            </w:r>
          </w:p>
        </w:tc>
      </w:tr>
    </w:tbl>
    <w:p w14:paraId="4CBA7566" w14:textId="77777777" w:rsidR="00982F02" w:rsidRPr="00DD4109" w:rsidRDefault="00982F02" w:rsidP="00982F02">
      <w:pPr>
        <w:spacing w:before="120"/>
      </w:pPr>
    </w:p>
    <w:p w14:paraId="2836B4A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purpose</w:t>
      </w:r>
    </w:p>
    <w:p w14:paraId="55BE3CE5" w14:textId="16774958" w:rsidR="00982F02" w:rsidRPr="00EA15C6" w:rsidRDefault="00982F02" w:rsidP="00E027AB">
      <w:pPr>
        <w:keepLines/>
        <w:widowControl w:val="0"/>
        <w:spacing w:before="120"/>
        <w:rPr>
          <w:i/>
        </w:rPr>
      </w:pPr>
      <w:r w:rsidRPr="00DD4109">
        <w:t xml:space="preserve">The purpose of this </w:t>
      </w:r>
      <w:r w:rsidR="009E0B64">
        <w:t>Communication Networks</w:t>
      </w:r>
      <w:r w:rsidR="009E0B64" w:rsidRPr="00DD4109">
        <w:t xml:space="preserve"> </w:t>
      </w:r>
      <w:r w:rsidR="00A45512" w:rsidRPr="00DD4109">
        <w:t>Test Certificate is to document the outcome</w:t>
      </w:r>
      <w:r w:rsidR="00DA073D" w:rsidRPr="00DD4109">
        <w:t>s</w:t>
      </w:r>
      <w:r w:rsidR="00247331" w:rsidRPr="00DD4109">
        <w:t xml:space="preserve"> and recommendations </w:t>
      </w:r>
      <w:r w:rsidR="00F44096" w:rsidRPr="00DD4109">
        <w:t>found whilst testing</w:t>
      </w:r>
      <w:r w:rsidR="006C0594">
        <w:t xml:space="preserve"> </w:t>
      </w:r>
      <w:r w:rsidR="00CE1F54">
        <w:fldChar w:fldCharType="begin"/>
      </w:r>
      <w:r w:rsidR="00CE1F54">
        <w:instrText xml:space="preserve"> DOCPROPERTY  ItemUnderTest  \* MERGEFORMAT </w:instrText>
      </w:r>
      <w:r w:rsidR="00CE1F54">
        <w:fldChar w:fldCharType="separate"/>
      </w:r>
      <w:r w:rsidR="00016968">
        <w:t>DLMS</w:t>
      </w:r>
      <w:r w:rsidR="00944F3A">
        <w:t xml:space="preserve"> </w:t>
      </w:r>
      <w:r w:rsidR="00B30BD9">
        <w:t>12MP</w:t>
      </w:r>
      <w:r w:rsidR="003A5831">
        <w:t>5_</w:t>
      </w:r>
      <w:r w:rsidR="00B950C1">
        <w:t>AD2</w:t>
      </w:r>
      <w:r w:rsidR="003A5831">
        <w:t>_V1_FPH7G01</w:t>
      </w:r>
      <w:r w:rsidR="00CE1F54">
        <w:fldChar w:fldCharType="end"/>
      </w:r>
    </w:p>
    <w:p w14:paraId="7E32F42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change control</w:t>
      </w:r>
    </w:p>
    <w:p w14:paraId="03CE847F" w14:textId="77777777" w:rsidR="00982F02" w:rsidRPr="00DD4109" w:rsidRDefault="00982F02" w:rsidP="00982F02">
      <w:pPr>
        <w:keepLines/>
        <w:widowControl w:val="0"/>
        <w:numPr>
          <w:ilvl w:val="0"/>
          <w:numId w:val="2"/>
        </w:numPr>
        <w:tabs>
          <w:tab w:val="clear" w:pos="510"/>
        </w:tabs>
        <w:spacing w:before="120"/>
        <w:ind w:left="284" w:hanging="284"/>
      </w:pPr>
      <w:r w:rsidRPr="00DD4109">
        <w:t xml:space="preserve">The Document Owner will approve changes to this </w:t>
      </w:r>
      <w:r w:rsidR="00175BE5" w:rsidRPr="00DD4109">
        <w:t>test certificate</w:t>
      </w:r>
      <w:r w:rsidRPr="00DD4109">
        <w:t xml:space="preserve"> document</w:t>
      </w:r>
    </w:p>
    <w:p w14:paraId="24BDB250" w14:textId="77777777" w:rsidR="00982F02" w:rsidRPr="00DD4109" w:rsidRDefault="00982F02" w:rsidP="00982F02">
      <w:pPr>
        <w:keepLines/>
        <w:widowControl w:val="0"/>
        <w:numPr>
          <w:ilvl w:val="0"/>
          <w:numId w:val="2"/>
        </w:numPr>
        <w:tabs>
          <w:tab w:val="clear" w:pos="510"/>
        </w:tabs>
        <w:spacing w:before="120"/>
        <w:ind w:left="284" w:hanging="284"/>
      </w:pPr>
      <w:r w:rsidRPr="00DD4109">
        <w:t>The Document Administrator will be responsible for communicating changes to the wider business</w:t>
      </w:r>
    </w:p>
    <w:p w14:paraId="1C6E670E" w14:textId="77777777" w:rsidR="001752BB" w:rsidRPr="00DD4109" w:rsidRDefault="001752BB" w:rsidP="001752BB">
      <w:pPr>
        <w:keepLines/>
        <w:widowControl w:val="0"/>
        <w:spacing w:before="120"/>
      </w:pPr>
    </w:p>
    <w:p w14:paraId="52743C35"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Review</w:t>
      </w:r>
    </w:p>
    <w:p w14:paraId="503698F7" w14:textId="28793969" w:rsidR="00982F02" w:rsidRDefault="00982F02" w:rsidP="00982F02">
      <w:pPr>
        <w:spacing w:before="120"/>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3137"/>
        <w:gridCol w:w="1542"/>
      </w:tblGrid>
      <w:tr w:rsidR="007B5C52" w:rsidRPr="00DD4109" w14:paraId="1327FEE3" w14:textId="77777777" w:rsidTr="00727E2D">
        <w:trPr>
          <w:trHeight w:val="454"/>
          <w:jc w:val="right"/>
        </w:trPr>
        <w:tc>
          <w:tcPr>
            <w:tcW w:w="2292" w:type="dxa"/>
            <w:tcBorders>
              <w:left w:val="nil"/>
              <w:bottom w:val="single" w:sz="4" w:space="0" w:color="auto"/>
              <w:right w:val="nil"/>
            </w:tcBorders>
            <w:vAlign w:val="center"/>
          </w:tcPr>
          <w:p w14:paraId="59972228" w14:textId="77777777" w:rsidR="007B5C52" w:rsidRPr="00DF763D" w:rsidRDefault="007B5C52" w:rsidP="00727E2D">
            <w:pPr>
              <w:pStyle w:val="TableRowsColumns"/>
              <w:spacing w:before="120" w:after="120"/>
            </w:pPr>
            <w:r>
              <w:t xml:space="preserve">Reviewer </w:t>
            </w:r>
            <w:r w:rsidRPr="00DF763D">
              <w:t>Title</w:t>
            </w:r>
          </w:p>
        </w:tc>
        <w:tc>
          <w:tcPr>
            <w:tcW w:w="2137" w:type="dxa"/>
            <w:tcBorders>
              <w:left w:val="nil"/>
              <w:bottom w:val="single" w:sz="4" w:space="0" w:color="auto"/>
              <w:right w:val="nil"/>
            </w:tcBorders>
            <w:vAlign w:val="center"/>
          </w:tcPr>
          <w:p w14:paraId="16063DFD" w14:textId="77777777" w:rsidR="007B5C52" w:rsidRPr="00DF763D" w:rsidRDefault="007B5C52" w:rsidP="00727E2D">
            <w:pPr>
              <w:pStyle w:val="TableRowsColumns"/>
              <w:spacing w:before="120" w:after="120"/>
            </w:pPr>
            <w:r>
              <w:t xml:space="preserve">Reviewer </w:t>
            </w:r>
            <w:r w:rsidRPr="00DF763D">
              <w:t>Name</w:t>
            </w:r>
          </w:p>
        </w:tc>
        <w:tc>
          <w:tcPr>
            <w:tcW w:w="3137" w:type="dxa"/>
            <w:tcBorders>
              <w:left w:val="nil"/>
              <w:bottom w:val="single" w:sz="4" w:space="0" w:color="auto"/>
              <w:right w:val="nil"/>
            </w:tcBorders>
            <w:vAlign w:val="center"/>
          </w:tcPr>
          <w:p w14:paraId="0884C424" w14:textId="77777777" w:rsidR="007B5C52" w:rsidRPr="00DF763D" w:rsidRDefault="007B5C52" w:rsidP="00727E2D">
            <w:pPr>
              <w:pStyle w:val="TableRowsColumns"/>
              <w:spacing w:before="120" w:after="120"/>
            </w:pPr>
            <w:r>
              <w:t xml:space="preserve">Reviewer </w:t>
            </w:r>
            <w:r w:rsidRPr="00DF763D">
              <w:t>Signature</w:t>
            </w:r>
          </w:p>
        </w:tc>
        <w:tc>
          <w:tcPr>
            <w:tcW w:w="1542" w:type="dxa"/>
            <w:tcBorders>
              <w:left w:val="nil"/>
              <w:bottom w:val="single" w:sz="4" w:space="0" w:color="auto"/>
              <w:right w:val="nil"/>
            </w:tcBorders>
            <w:vAlign w:val="center"/>
          </w:tcPr>
          <w:p w14:paraId="68655984" w14:textId="77777777" w:rsidR="007B5C52" w:rsidRPr="00DF763D" w:rsidRDefault="007B5C52" w:rsidP="00727E2D">
            <w:pPr>
              <w:pStyle w:val="TableRowsColumns"/>
              <w:spacing w:before="120" w:after="120"/>
            </w:pPr>
            <w:r w:rsidRPr="00DF763D">
              <w:t>Date</w:t>
            </w:r>
          </w:p>
        </w:tc>
      </w:tr>
      <w:tr w:rsidR="002417AB" w:rsidRPr="00DD4109" w14:paraId="48DEA401" w14:textId="77777777" w:rsidTr="005E4CFB">
        <w:trPr>
          <w:trHeight w:val="454"/>
          <w:jc w:val="right"/>
        </w:trPr>
        <w:tc>
          <w:tcPr>
            <w:tcW w:w="2292" w:type="dxa"/>
            <w:tcBorders>
              <w:left w:val="nil"/>
              <w:right w:val="nil"/>
            </w:tcBorders>
            <w:vAlign w:val="center"/>
          </w:tcPr>
          <w:p w14:paraId="006A0D74" w14:textId="741CDEA4" w:rsidR="002417AB" w:rsidRPr="00E47987" w:rsidRDefault="00264850" w:rsidP="005E4CFB">
            <w:pPr>
              <w:pStyle w:val="StyleTableNormalTextRightLeft"/>
              <w:spacing w:before="120" w:after="120"/>
            </w:pPr>
            <w:r>
              <w:t>Manager Communication Networks Quality</w:t>
            </w:r>
          </w:p>
        </w:tc>
        <w:tc>
          <w:tcPr>
            <w:tcW w:w="2137" w:type="dxa"/>
            <w:tcBorders>
              <w:left w:val="nil"/>
              <w:right w:val="nil"/>
            </w:tcBorders>
            <w:vAlign w:val="center"/>
          </w:tcPr>
          <w:p w14:paraId="7F92DD73" w14:textId="01A77C48" w:rsidR="002417AB" w:rsidRPr="00DD4109" w:rsidRDefault="00264850" w:rsidP="005E4CFB">
            <w:pPr>
              <w:pStyle w:val="TableNormalText"/>
              <w:spacing w:before="120" w:after="120"/>
            </w:pPr>
            <w:r>
              <w:rPr>
                <w:bCs/>
              </w:rPr>
              <w:t>Leonard Jarillas</w:t>
            </w:r>
          </w:p>
        </w:tc>
        <w:tc>
          <w:tcPr>
            <w:tcW w:w="3137" w:type="dxa"/>
            <w:tcBorders>
              <w:left w:val="nil"/>
              <w:right w:val="nil"/>
            </w:tcBorders>
            <w:vAlign w:val="center"/>
          </w:tcPr>
          <w:p w14:paraId="40467B77" w14:textId="22AE3F31" w:rsidR="002417AB" w:rsidRPr="00DD4109" w:rsidRDefault="006F29B1" w:rsidP="005E4CFB">
            <w:pPr>
              <w:pStyle w:val="HiddenText"/>
              <w:spacing w:before="120" w:after="120"/>
              <w:rPr>
                <w:color w:val="auto"/>
              </w:rPr>
            </w:pPr>
            <w:r>
              <w:rPr>
                <w:color w:val="auto"/>
              </w:rPr>
              <w:object w:dxaOrig="1543" w:dyaOrig="998" w14:anchorId="01A70D10">
                <v:shape id="_x0000_i1029" type="#_x0000_t75" style="width:79.2pt;height:50.4pt" o:ole="">
                  <v:imagedata r:id="rId19" o:title=""/>
                </v:shape>
                <o:OLEObject Type="Embed" ProgID="Package" ShapeID="_x0000_i1029" DrawAspect="Icon" ObjectID="_1774858404" r:id="rId20"/>
              </w:object>
            </w:r>
            <w:r w:rsidR="002417AB" w:rsidRPr="00DD4109">
              <w:rPr>
                <w:color w:val="auto"/>
              </w:rPr>
              <w:t>&lt;&gt;</w:t>
            </w:r>
          </w:p>
        </w:tc>
        <w:tc>
          <w:tcPr>
            <w:tcW w:w="1542" w:type="dxa"/>
            <w:tcBorders>
              <w:left w:val="nil"/>
              <w:right w:val="nil"/>
            </w:tcBorders>
            <w:vAlign w:val="center"/>
          </w:tcPr>
          <w:p w14:paraId="6AFB61AA" w14:textId="11BAFB78" w:rsidR="002417AB" w:rsidRPr="00DD4109" w:rsidRDefault="002417AB" w:rsidP="005E4CFB">
            <w:pPr>
              <w:pStyle w:val="HiddenText"/>
              <w:spacing w:before="120" w:after="120"/>
              <w:rPr>
                <w:color w:val="auto"/>
              </w:rPr>
            </w:pPr>
          </w:p>
        </w:tc>
      </w:tr>
    </w:tbl>
    <w:p w14:paraId="26F54709" w14:textId="77777777" w:rsidR="00EA15C6" w:rsidRDefault="00EA15C6" w:rsidP="00982F02">
      <w:pPr>
        <w:spacing w:before="120"/>
      </w:pPr>
    </w:p>
    <w:p w14:paraId="2AB2EF6D" w14:textId="77777777" w:rsidR="007B5C52" w:rsidRPr="00DD4109" w:rsidRDefault="007B5C52" w:rsidP="00982F02">
      <w:pPr>
        <w:spacing w:before="120"/>
      </w:pPr>
    </w:p>
    <w:p w14:paraId="2D97E331" w14:textId="77777777" w:rsidR="00982F02" w:rsidRPr="00DD4109" w:rsidRDefault="00982F02" w:rsidP="00982F02">
      <w:pPr>
        <w:spacing w:before="120"/>
        <w:jc w:val="center"/>
      </w:pPr>
    </w:p>
    <w:p w14:paraId="36F3AA4A" w14:textId="77777777" w:rsidR="00982F02" w:rsidRPr="00DD4109" w:rsidRDefault="00982F02" w:rsidP="00982F02">
      <w:pPr>
        <w:spacing w:before="120"/>
        <w:jc w:val="center"/>
        <w:rPr>
          <w:b/>
          <w:sz w:val="28"/>
          <w:szCs w:val="28"/>
          <w:u w:val="single"/>
        </w:rPr>
      </w:pPr>
      <w:r w:rsidRPr="00DD4109">
        <w:br w:type="page"/>
      </w:r>
      <w:r w:rsidRPr="00DD4109">
        <w:rPr>
          <w:b/>
          <w:sz w:val="28"/>
          <w:szCs w:val="28"/>
          <w:u w:val="single"/>
        </w:rPr>
        <w:lastRenderedPageBreak/>
        <w:t>CONTENTS</w:t>
      </w:r>
    </w:p>
    <w:p w14:paraId="2D237050" w14:textId="7D8D4326" w:rsidR="00406E5B" w:rsidRDefault="001D7BAF">
      <w:pPr>
        <w:pStyle w:val="TOC1"/>
        <w:tabs>
          <w:tab w:val="left" w:pos="1080"/>
          <w:tab w:val="right" w:leader="dot" w:pos="9010"/>
        </w:tabs>
        <w:rPr>
          <w:rFonts w:asciiTheme="minorHAnsi" w:eastAsiaTheme="minorEastAsia" w:hAnsiTheme="minorHAnsi" w:cstheme="minorBidi"/>
          <w:b w:val="0"/>
          <w:caps w:val="0"/>
          <w:noProof/>
          <w:szCs w:val="22"/>
          <w:lang w:eastAsia="zh-CN"/>
        </w:rPr>
      </w:pPr>
      <w:r w:rsidRPr="00DD4109">
        <w:rPr>
          <w:smallCaps/>
          <w:szCs w:val="22"/>
        </w:rPr>
        <w:fldChar w:fldCharType="begin"/>
      </w:r>
      <w:r w:rsidRPr="00DD4109">
        <w:rPr>
          <w:smallCaps/>
          <w:szCs w:val="22"/>
        </w:rPr>
        <w:instrText xml:space="preserve"> TOC \o "2-2" \t "Heading 1,1" </w:instrText>
      </w:r>
      <w:r w:rsidRPr="00DD4109">
        <w:rPr>
          <w:smallCaps/>
          <w:szCs w:val="22"/>
        </w:rPr>
        <w:fldChar w:fldCharType="separate"/>
      </w:r>
      <w:r w:rsidR="00406E5B">
        <w:rPr>
          <w:noProof/>
        </w:rPr>
        <w:t>1</w:t>
      </w:r>
      <w:r w:rsidR="00406E5B">
        <w:rPr>
          <w:rFonts w:asciiTheme="minorHAnsi" w:eastAsiaTheme="minorEastAsia" w:hAnsiTheme="minorHAnsi" w:cstheme="minorBidi"/>
          <w:b w:val="0"/>
          <w:caps w:val="0"/>
          <w:noProof/>
          <w:szCs w:val="22"/>
          <w:lang w:eastAsia="zh-CN"/>
        </w:rPr>
        <w:tab/>
      </w:r>
      <w:r w:rsidR="00406E5B">
        <w:rPr>
          <w:noProof/>
        </w:rPr>
        <w:t>SUMMARY</w:t>
      </w:r>
      <w:r w:rsidR="00406E5B">
        <w:rPr>
          <w:noProof/>
        </w:rPr>
        <w:tab/>
      </w:r>
      <w:r w:rsidR="00406E5B">
        <w:rPr>
          <w:noProof/>
        </w:rPr>
        <w:fldChar w:fldCharType="begin"/>
      </w:r>
      <w:r w:rsidR="00406E5B">
        <w:rPr>
          <w:noProof/>
        </w:rPr>
        <w:instrText xml:space="preserve"> PAGEREF _Toc153373570 \h </w:instrText>
      </w:r>
      <w:r w:rsidR="00406E5B">
        <w:rPr>
          <w:noProof/>
        </w:rPr>
      </w:r>
      <w:r w:rsidR="00406E5B">
        <w:rPr>
          <w:noProof/>
        </w:rPr>
        <w:fldChar w:fldCharType="separate"/>
      </w:r>
      <w:r w:rsidR="00406E5B">
        <w:rPr>
          <w:noProof/>
        </w:rPr>
        <w:t>1</w:t>
      </w:r>
      <w:r w:rsidR="00406E5B">
        <w:rPr>
          <w:noProof/>
        </w:rPr>
        <w:fldChar w:fldCharType="end"/>
      </w:r>
    </w:p>
    <w:p w14:paraId="439875E5" w14:textId="6179B136"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2</w:t>
      </w:r>
      <w:r>
        <w:rPr>
          <w:rFonts w:asciiTheme="minorHAnsi" w:eastAsiaTheme="minorEastAsia" w:hAnsiTheme="minorHAnsi" w:cstheme="minorBidi"/>
          <w:b w:val="0"/>
          <w:caps w:val="0"/>
          <w:noProof/>
          <w:szCs w:val="22"/>
          <w:lang w:eastAsia="zh-CN"/>
        </w:rPr>
        <w:tab/>
      </w:r>
      <w:r>
        <w:rPr>
          <w:noProof/>
        </w:rPr>
        <w:t>INTRODUCTION</w:t>
      </w:r>
      <w:r>
        <w:rPr>
          <w:noProof/>
        </w:rPr>
        <w:tab/>
      </w:r>
      <w:r>
        <w:rPr>
          <w:noProof/>
        </w:rPr>
        <w:fldChar w:fldCharType="begin"/>
      </w:r>
      <w:r>
        <w:rPr>
          <w:noProof/>
        </w:rPr>
        <w:instrText xml:space="preserve"> PAGEREF _Toc153373571 \h </w:instrText>
      </w:r>
      <w:r>
        <w:rPr>
          <w:noProof/>
        </w:rPr>
      </w:r>
      <w:r>
        <w:rPr>
          <w:noProof/>
        </w:rPr>
        <w:fldChar w:fldCharType="separate"/>
      </w:r>
      <w:r>
        <w:rPr>
          <w:noProof/>
        </w:rPr>
        <w:t>1</w:t>
      </w:r>
      <w:r>
        <w:rPr>
          <w:noProof/>
        </w:rPr>
        <w:fldChar w:fldCharType="end"/>
      </w:r>
    </w:p>
    <w:p w14:paraId="4AEF9AF2" w14:textId="0DE90A42" w:rsidR="00406E5B" w:rsidRDefault="00406E5B">
      <w:pPr>
        <w:pStyle w:val="TOC2"/>
        <w:rPr>
          <w:rFonts w:asciiTheme="minorHAnsi" w:eastAsiaTheme="minorEastAsia" w:hAnsiTheme="minorHAnsi" w:cstheme="minorBidi"/>
          <w:bCs w:val="0"/>
          <w:smallCaps w:val="0"/>
          <w:noProof/>
          <w:szCs w:val="22"/>
          <w:lang w:eastAsia="zh-CN"/>
        </w:rPr>
      </w:pPr>
      <w:r>
        <w:rPr>
          <w:noProof/>
        </w:rPr>
        <w:t>2.1</w:t>
      </w:r>
      <w:r>
        <w:rPr>
          <w:rFonts w:asciiTheme="minorHAnsi" w:eastAsiaTheme="minorEastAsia" w:hAnsiTheme="minorHAnsi" w:cstheme="minorBidi"/>
          <w:bCs w:val="0"/>
          <w:smallCaps w:val="0"/>
          <w:noProof/>
          <w:szCs w:val="22"/>
          <w:lang w:eastAsia="zh-CN"/>
        </w:rPr>
        <w:tab/>
      </w:r>
      <w:r>
        <w:rPr>
          <w:noProof/>
        </w:rPr>
        <w:t>Background</w:t>
      </w:r>
      <w:r>
        <w:rPr>
          <w:noProof/>
        </w:rPr>
        <w:tab/>
      </w:r>
      <w:r>
        <w:rPr>
          <w:noProof/>
        </w:rPr>
        <w:fldChar w:fldCharType="begin"/>
      </w:r>
      <w:r>
        <w:rPr>
          <w:noProof/>
        </w:rPr>
        <w:instrText xml:space="preserve"> PAGEREF _Toc153373572 \h </w:instrText>
      </w:r>
      <w:r>
        <w:rPr>
          <w:noProof/>
        </w:rPr>
      </w:r>
      <w:r>
        <w:rPr>
          <w:noProof/>
        </w:rPr>
        <w:fldChar w:fldCharType="separate"/>
      </w:r>
      <w:r>
        <w:rPr>
          <w:noProof/>
        </w:rPr>
        <w:t>1</w:t>
      </w:r>
      <w:r>
        <w:rPr>
          <w:noProof/>
        </w:rPr>
        <w:fldChar w:fldCharType="end"/>
      </w:r>
    </w:p>
    <w:p w14:paraId="65181E10" w14:textId="252FA897" w:rsidR="00406E5B" w:rsidRDefault="00406E5B">
      <w:pPr>
        <w:pStyle w:val="TOC2"/>
        <w:rPr>
          <w:rFonts w:asciiTheme="minorHAnsi" w:eastAsiaTheme="minorEastAsia" w:hAnsiTheme="minorHAnsi" w:cstheme="minorBidi"/>
          <w:bCs w:val="0"/>
          <w:smallCaps w:val="0"/>
          <w:noProof/>
          <w:szCs w:val="22"/>
          <w:lang w:eastAsia="zh-CN"/>
        </w:rPr>
      </w:pPr>
      <w:r>
        <w:rPr>
          <w:noProof/>
        </w:rPr>
        <w:t>2.2</w:t>
      </w:r>
      <w:r>
        <w:rPr>
          <w:rFonts w:asciiTheme="minorHAnsi" w:eastAsiaTheme="minorEastAsia" w:hAnsiTheme="minorHAnsi" w:cstheme="minorBidi"/>
          <w:bCs w:val="0"/>
          <w:smallCaps w:val="0"/>
          <w:noProof/>
          <w:szCs w:val="22"/>
          <w:lang w:eastAsia="zh-CN"/>
        </w:rPr>
        <w:tab/>
      </w:r>
      <w:r>
        <w:rPr>
          <w:noProof/>
        </w:rPr>
        <w:t>Motivation for testing</w:t>
      </w:r>
      <w:r>
        <w:rPr>
          <w:noProof/>
        </w:rPr>
        <w:tab/>
      </w:r>
      <w:r>
        <w:rPr>
          <w:noProof/>
        </w:rPr>
        <w:fldChar w:fldCharType="begin"/>
      </w:r>
      <w:r>
        <w:rPr>
          <w:noProof/>
        </w:rPr>
        <w:instrText xml:space="preserve"> PAGEREF _Toc153373573 \h </w:instrText>
      </w:r>
      <w:r>
        <w:rPr>
          <w:noProof/>
        </w:rPr>
      </w:r>
      <w:r>
        <w:rPr>
          <w:noProof/>
        </w:rPr>
        <w:fldChar w:fldCharType="separate"/>
      </w:r>
      <w:r>
        <w:rPr>
          <w:noProof/>
        </w:rPr>
        <w:t>1</w:t>
      </w:r>
      <w:r>
        <w:rPr>
          <w:noProof/>
        </w:rPr>
        <w:fldChar w:fldCharType="end"/>
      </w:r>
    </w:p>
    <w:p w14:paraId="69463815" w14:textId="452E7B25"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3</w:t>
      </w:r>
      <w:r>
        <w:rPr>
          <w:rFonts w:asciiTheme="minorHAnsi" w:eastAsiaTheme="minorEastAsia" w:hAnsiTheme="minorHAnsi" w:cstheme="minorBidi"/>
          <w:b w:val="0"/>
          <w:caps w:val="0"/>
          <w:noProof/>
          <w:szCs w:val="22"/>
          <w:lang w:eastAsia="zh-CN"/>
        </w:rPr>
        <w:tab/>
      </w:r>
      <w:r>
        <w:rPr>
          <w:noProof/>
        </w:rPr>
        <w:t>TEST DETAILS</w:t>
      </w:r>
      <w:r>
        <w:rPr>
          <w:noProof/>
        </w:rPr>
        <w:tab/>
      </w:r>
      <w:r>
        <w:rPr>
          <w:noProof/>
        </w:rPr>
        <w:fldChar w:fldCharType="begin"/>
      </w:r>
      <w:r>
        <w:rPr>
          <w:noProof/>
        </w:rPr>
        <w:instrText xml:space="preserve"> PAGEREF _Toc153373574 \h </w:instrText>
      </w:r>
      <w:r>
        <w:rPr>
          <w:noProof/>
        </w:rPr>
      </w:r>
      <w:r>
        <w:rPr>
          <w:noProof/>
        </w:rPr>
        <w:fldChar w:fldCharType="separate"/>
      </w:r>
      <w:r>
        <w:rPr>
          <w:noProof/>
        </w:rPr>
        <w:t>1</w:t>
      </w:r>
      <w:r>
        <w:rPr>
          <w:noProof/>
        </w:rPr>
        <w:fldChar w:fldCharType="end"/>
      </w:r>
    </w:p>
    <w:p w14:paraId="45E26987" w14:textId="0A2C56EA" w:rsidR="00406E5B" w:rsidRDefault="00406E5B">
      <w:pPr>
        <w:pStyle w:val="TOC2"/>
        <w:rPr>
          <w:rFonts w:asciiTheme="minorHAnsi" w:eastAsiaTheme="minorEastAsia" w:hAnsiTheme="minorHAnsi" w:cstheme="minorBidi"/>
          <w:bCs w:val="0"/>
          <w:smallCaps w:val="0"/>
          <w:noProof/>
          <w:szCs w:val="22"/>
          <w:lang w:eastAsia="zh-CN"/>
        </w:rPr>
      </w:pPr>
      <w:r>
        <w:rPr>
          <w:noProof/>
        </w:rPr>
        <w:t>3.1</w:t>
      </w:r>
      <w:r>
        <w:rPr>
          <w:rFonts w:asciiTheme="minorHAnsi" w:eastAsiaTheme="minorEastAsia" w:hAnsiTheme="minorHAnsi" w:cstheme="minorBidi"/>
          <w:bCs w:val="0"/>
          <w:smallCaps w:val="0"/>
          <w:noProof/>
          <w:szCs w:val="22"/>
          <w:lang w:eastAsia="zh-CN"/>
        </w:rPr>
        <w:tab/>
      </w:r>
      <w:r>
        <w:rPr>
          <w:noProof/>
        </w:rPr>
        <w:t>Testing methodology</w:t>
      </w:r>
      <w:r>
        <w:rPr>
          <w:noProof/>
        </w:rPr>
        <w:tab/>
      </w:r>
      <w:r>
        <w:rPr>
          <w:noProof/>
        </w:rPr>
        <w:fldChar w:fldCharType="begin"/>
      </w:r>
      <w:r>
        <w:rPr>
          <w:noProof/>
        </w:rPr>
        <w:instrText xml:space="preserve"> PAGEREF _Toc153373575 \h </w:instrText>
      </w:r>
      <w:r>
        <w:rPr>
          <w:noProof/>
        </w:rPr>
      </w:r>
      <w:r>
        <w:rPr>
          <w:noProof/>
        </w:rPr>
        <w:fldChar w:fldCharType="separate"/>
      </w:r>
      <w:r>
        <w:rPr>
          <w:noProof/>
        </w:rPr>
        <w:t>1</w:t>
      </w:r>
      <w:r>
        <w:rPr>
          <w:noProof/>
        </w:rPr>
        <w:fldChar w:fldCharType="end"/>
      </w:r>
    </w:p>
    <w:p w14:paraId="19F7291A" w14:textId="2187B2AE" w:rsidR="00406E5B" w:rsidRDefault="00406E5B">
      <w:pPr>
        <w:pStyle w:val="TOC2"/>
        <w:rPr>
          <w:rFonts w:asciiTheme="minorHAnsi" w:eastAsiaTheme="minorEastAsia" w:hAnsiTheme="minorHAnsi" w:cstheme="minorBidi"/>
          <w:bCs w:val="0"/>
          <w:smallCaps w:val="0"/>
          <w:noProof/>
          <w:szCs w:val="22"/>
          <w:lang w:eastAsia="zh-CN"/>
        </w:rPr>
      </w:pPr>
      <w:r>
        <w:rPr>
          <w:noProof/>
        </w:rPr>
        <w:t>3.2</w:t>
      </w:r>
      <w:r>
        <w:rPr>
          <w:rFonts w:asciiTheme="minorHAnsi" w:eastAsiaTheme="minorEastAsia" w:hAnsiTheme="minorHAnsi" w:cstheme="minorBidi"/>
          <w:bCs w:val="0"/>
          <w:smallCaps w:val="0"/>
          <w:noProof/>
          <w:szCs w:val="22"/>
          <w:lang w:eastAsia="zh-CN"/>
        </w:rPr>
        <w:tab/>
      </w:r>
      <w:r>
        <w:rPr>
          <w:noProof/>
        </w:rPr>
        <w:t>Details of combination tested</w:t>
      </w:r>
      <w:r>
        <w:rPr>
          <w:noProof/>
        </w:rPr>
        <w:tab/>
      </w:r>
      <w:r>
        <w:rPr>
          <w:noProof/>
        </w:rPr>
        <w:fldChar w:fldCharType="begin"/>
      </w:r>
      <w:r>
        <w:rPr>
          <w:noProof/>
        </w:rPr>
        <w:instrText xml:space="preserve"> PAGEREF _Toc153373576 \h </w:instrText>
      </w:r>
      <w:r>
        <w:rPr>
          <w:noProof/>
        </w:rPr>
      </w:r>
      <w:r>
        <w:rPr>
          <w:noProof/>
        </w:rPr>
        <w:fldChar w:fldCharType="separate"/>
      </w:r>
      <w:r>
        <w:rPr>
          <w:noProof/>
        </w:rPr>
        <w:t>2</w:t>
      </w:r>
      <w:r>
        <w:rPr>
          <w:noProof/>
        </w:rPr>
        <w:fldChar w:fldCharType="end"/>
      </w:r>
    </w:p>
    <w:p w14:paraId="39F081BE" w14:textId="5136463A" w:rsidR="00406E5B" w:rsidRDefault="00406E5B">
      <w:pPr>
        <w:pStyle w:val="TOC2"/>
        <w:rPr>
          <w:rFonts w:asciiTheme="minorHAnsi" w:eastAsiaTheme="minorEastAsia" w:hAnsiTheme="minorHAnsi" w:cstheme="minorBidi"/>
          <w:bCs w:val="0"/>
          <w:smallCaps w:val="0"/>
          <w:noProof/>
          <w:szCs w:val="22"/>
          <w:lang w:eastAsia="zh-CN"/>
        </w:rPr>
      </w:pPr>
      <w:r>
        <w:rPr>
          <w:noProof/>
        </w:rPr>
        <w:t>3.3</w:t>
      </w:r>
      <w:r>
        <w:rPr>
          <w:rFonts w:asciiTheme="minorHAnsi" w:eastAsiaTheme="minorEastAsia" w:hAnsiTheme="minorHAnsi" w:cstheme="minorBidi"/>
          <w:bCs w:val="0"/>
          <w:smallCaps w:val="0"/>
          <w:noProof/>
          <w:szCs w:val="22"/>
          <w:lang w:eastAsia="zh-CN"/>
        </w:rPr>
        <w:tab/>
      </w:r>
      <w:r>
        <w:rPr>
          <w:noProof/>
        </w:rPr>
        <w:t>Test Results Overview</w:t>
      </w:r>
      <w:r>
        <w:rPr>
          <w:noProof/>
        </w:rPr>
        <w:tab/>
      </w:r>
      <w:r>
        <w:rPr>
          <w:noProof/>
        </w:rPr>
        <w:fldChar w:fldCharType="begin"/>
      </w:r>
      <w:r>
        <w:rPr>
          <w:noProof/>
        </w:rPr>
        <w:instrText xml:space="preserve"> PAGEREF _Toc153373577 \h </w:instrText>
      </w:r>
      <w:r>
        <w:rPr>
          <w:noProof/>
        </w:rPr>
      </w:r>
      <w:r>
        <w:rPr>
          <w:noProof/>
        </w:rPr>
        <w:fldChar w:fldCharType="separate"/>
      </w:r>
      <w:r>
        <w:rPr>
          <w:noProof/>
        </w:rPr>
        <w:t>3</w:t>
      </w:r>
      <w:r>
        <w:rPr>
          <w:noProof/>
        </w:rPr>
        <w:fldChar w:fldCharType="end"/>
      </w:r>
    </w:p>
    <w:p w14:paraId="5AAE31CF" w14:textId="70393E6E" w:rsidR="00406E5B" w:rsidRDefault="00406E5B">
      <w:pPr>
        <w:pStyle w:val="TOC2"/>
        <w:rPr>
          <w:rFonts w:asciiTheme="minorHAnsi" w:eastAsiaTheme="minorEastAsia" w:hAnsiTheme="minorHAnsi" w:cstheme="minorBidi"/>
          <w:bCs w:val="0"/>
          <w:smallCaps w:val="0"/>
          <w:noProof/>
          <w:szCs w:val="22"/>
          <w:lang w:eastAsia="zh-CN"/>
        </w:rPr>
      </w:pPr>
      <w:r>
        <w:rPr>
          <w:noProof/>
        </w:rPr>
        <w:t>3.4</w:t>
      </w:r>
      <w:r>
        <w:rPr>
          <w:rFonts w:asciiTheme="minorHAnsi" w:eastAsiaTheme="minorEastAsia" w:hAnsiTheme="minorHAnsi" w:cstheme="minorBidi"/>
          <w:bCs w:val="0"/>
          <w:smallCaps w:val="0"/>
          <w:noProof/>
          <w:szCs w:val="22"/>
          <w:lang w:eastAsia="zh-CN"/>
        </w:rPr>
        <w:tab/>
      </w:r>
      <w:r>
        <w:rPr>
          <w:noProof/>
        </w:rPr>
        <w:t>Test Results Summary</w:t>
      </w:r>
      <w:r>
        <w:rPr>
          <w:noProof/>
        </w:rPr>
        <w:tab/>
      </w:r>
      <w:r>
        <w:rPr>
          <w:noProof/>
        </w:rPr>
        <w:fldChar w:fldCharType="begin"/>
      </w:r>
      <w:r>
        <w:rPr>
          <w:noProof/>
        </w:rPr>
        <w:instrText xml:space="preserve"> PAGEREF _Toc153373578 \h </w:instrText>
      </w:r>
      <w:r>
        <w:rPr>
          <w:noProof/>
        </w:rPr>
      </w:r>
      <w:r>
        <w:rPr>
          <w:noProof/>
        </w:rPr>
        <w:fldChar w:fldCharType="separate"/>
      </w:r>
      <w:r>
        <w:rPr>
          <w:noProof/>
        </w:rPr>
        <w:t>3</w:t>
      </w:r>
      <w:r>
        <w:rPr>
          <w:noProof/>
        </w:rPr>
        <w:fldChar w:fldCharType="end"/>
      </w:r>
    </w:p>
    <w:p w14:paraId="67B9BF98" w14:textId="4BF2A8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4</w:t>
      </w:r>
      <w:r>
        <w:rPr>
          <w:rFonts w:asciiTheme="minorHAnsi" w:eastAsiaTheme="minorEastAsia" w:hAnsiTheme="minorHAnsi" w:cstheme="minorBidi"/>
          <w:b w:val="0"/>
          <w:caps w:val="0"/>
          <w:noProof/>
          <w:szCs w:val="22"/>
          <w:lang w:eastAsia="zh-CN"/>
        </w:rPr>
        <w:tab/>
      </w:r>
      <w:r>
        <w:rPr>
          <w:noProof/>
        </w:rPr>
        <w:t>Recommendation</w:t>
      </w:r>
      <w:r>
        <w:rPr>
          <w:noProof/>
        </w:rPr>
        <w:tab/>
      </w:r>
      <w:r>
        <w:rPr>
          <w:noProof/>
        </w:rPr>
        <w:fldChar w:fldCharType="begin"/>
      </w:r>
      <w:r>
        <w:rPr>
          <w:noProof/>
        </w:rPr>
        <w:instrText xml:space="preserve"> PAGEREF _Toc153373579 \h </w:instrText>
      </w:r>
      <w:r>
        <w:rPr>
          <w:noProof/>
        </w:rPr>
      </w:r>
      <w:r>
        <w:rPr>
          <w:noProof/>
        </w:rPr>
        <w:fldChar w:fldCharType="separate"/>
      </w:r>
      <w:r>
        <w:rPr>
          <w:noProof/>
        </w:rPr>
        <w:t>4</w:t>
      </w:r>
      <w:r>
        <w:rPr>
          <w:noProof/>
        </w:rPr>
        <w:fldChar w:fldCharType="end"/>
      </w:r>
    </w:p>
    <w:p w14:paraId="5BF80B8D" w14:textId="24F6BF07"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5</w:t>
      </w:r>
      <w:r>
        <w:rPr>
          <w:rFonts w:asciiTheme="minorHAnsi" w:eastAsiaTheme="minorEastAsia" w:hAnsiTheme="minorHAnsi" w:cstheme="minorBidi"/>
          <w:b w:val="0"/>
          <w:caps w:val="0"/>
          <w:noProof/>
          <w:szCs w:val="22"/>
          <w:lang w:eastAsia="zh-CN"/>
        </w:rPr>
        <w:tab/>
      </w:r>
      <w:r>
        <w:rPr>
          <w:noProof/>
        </w:rPr>
        <w:t>Issues Found DURING TEST</w:t>
      </w:r>
      <w:r>
        <w:rPr>
          <w:noProof/>
        </w:rPr>
        <w:tab/>
      </w:r>
      <w:r>
        <w:rPr>
          <w:noProof/>
        </w:rPr>
        <w:fldChar w:fldCharType="begin"/>
      </w:r>
      <w:r>
        <w:rPr>
          <w:noProof/>
        </w:rPr>
        <w:instrText xml:space="preserve"> PAGEREF _Toc153373580 \h </w:instrText>
      </w:r>
      <w:r>
        <w:rPr>
          <w:noProof/>
        </w:rPr>
      </w:r>
      <w:r>
        <w:rPr>
          <w:noProof/>
        </w:rPr>
        <w:fldChar w:fldCharType="separate"/>
      </w:r>
      <w:r>
        <w:rPr>
          <w:noProof/>
        </w:rPr>
        <w:t>4</w:t>
      </w:r>
      <w:r>
        <w:rPr>
          <w:noProof/>
        </w:rPr>
        <w:fldChar w:fldCharType="end"/>
      </w:r>
    </w:p>
    <w:p w14:paraId="55DFF830" w14:textId="54595083"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6</w:t>
      </w:r>
      <w:r>
        <w:rPr>
          <w:rFonts w:asciiTheme="minorHAnsi" w:eastAsiaTheme="minorEastAsia" w:hAnsiTheme="minorHAnsi" w:cstheme="minorBidi"/>
          <w:b w:val="0"/>
          <w:caps w:val="0"/>
          <w:noProof/>
          <w:szCs w:val="22"/>
          <w:lang w:eastAsia="zh-CN"/>
        </w:rPr>
        <w:tab/>
      </w:r>
      <w:r>
        <w:rPr>
          <w:noProof/>
        </w:rPr>
        <w:t>Deployment notes</w:t>
      </w:r>
      <w:r>
        <w:rPr>
          <w:noProof/>
        </w:rPr>
        <w:tab/>
      </w:r>
      <w:r>
        <w:rPr>
          <w:noProof/>
        </w:rPr>
        <w:fldChar w:fldCharType="begin"/>
      </w:r>
      <w:r>
        <w:rPr>
          <w:noProof/>
        </w:rPr>
        <w:instrText xml:space="preserve"> PAGEREF _Toc153373581 \h </w:instrText>
      </w:r>
      <w:r>
        <w:rPr>
          <w:noProof/>
        </w:rPr>
      </w:r>
      <w:r>
        <w:rPr>
          <w:noProof/>
        </w:rPr>
        <w:fldChar w:fldCharType="separate"/>
      </w:r>
      <w:r>
        <w:rPr>
          <w:noProof/>
        </w:rPr>
        <w:t>4</w:t>
      </w:r>
      <w:r>
        <w:rPr>
          <w:noProof/>
        </w:rPr>
        <w:fldChar w:fldCharType="end"/>
      </w:r>
    </w:p>
    <w:p w14:paraId="0C412CB9" w14:textId="736F71B7" w:rsidR="00406E5B" w:rsidRDefault="00406E5B">
      <w:pPr>
        <w:pStyle w:val="TOC2"/>
        <w:rPr>
          <w:rFonts w:asciiTheme="minorHAnsi" w:eastAsiaTheme="minorEastAsia" w:hAnsiTheme="minorHAnsi" w:cstheme="minorBidi"/>
          <w:bCs w:val="0"/>
          <w:smallCaps w:val="0"/>
          <w:noProof/>
          <w:szCs w:val="22"/>
          <w:lang w:eastAsia="zh-CN"/>
        </w:rPr>
      </w:pPr>
      <w:r>
        <w:rPr>
          <w:noProof/>
        </w:rPr>
        <w:t>6.1</w:t>
      </w:r>
      <w:r>
        <w:rPr>
          <w:rFonts w:asciiTheme="minorHAnsi" w:eastAsiaTheme="minorEastAsia" w:hAnsiTheme="minorHAnsi" w:cstheme="minorBidi"/>
          <w:bCs w:val="0"/>
          <w:smallCaps w:val="0"/>
          <w:noProof/>
          <w:szCs w:val="22"/>
          <w:lang w:eastAsia="zh-CN"/>
        </w:rPr>
        <w:tab/>
      </w:r>
      <w:r>
        <w:rPr>
          <w:noProof/>
        </w:rPr>
        <w:t>Deployment Notes</w:t>
      </w:r>
      <w:r>
        <w:rPr>
          <w:noProof/>
        </w:rPr>
        <w:tab/>
      </w:r>
      <w:r>
        <w:rPr>
          <w:noProof/>
        </w:rPr>
        <w:fldChar w:fldCharType="begin"/>
      </w:r>
      <w:r>
        <w:rPr>
          <w:noProof/>
        </w:rPr>
        <w:instrText xml:space="preserve"> PAGEREF _Toc153373582 \h </w:instrText>
      </w:r>
      <w:r>
        <w:rPr>
          <w:noProof/>
        </w:rPr>
      </w:r>
      <w:r>
        <w:rPr>
          <w:noProof/>
        </w:rPr>
        <w:fldChar w:fldCharType="separate"/>
      </w:r>
      <w:r>
        <w:rPr>
          <w:noProof/>
        </w:rPr>
        <w:t>4</w:t>
      </w:r>
      <w:r>
        <w:rPr>
          <w:noProof/>
        </w:rPr>
        <w:fldChar w:fldCharType="end"/>
      </w:r>
    </w:p>
    <w:p w14:paraId="3B5D5C2C" w14:textId="671396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7</w:t>
      </w:r>
      <w:r>
        <w:rPr>
          <w:rFonts w:asciiTheme="minorHAnsi" w:eastAsiaTheme="minorEastAsia" w:hAnsiTheme="minorHAnsi" w:cstheme="minorBidi"/>
          <w:b w:val="0"/>
          <w:caps w:val="0"/>
          <w:noProof/>
          <w:szCs w:val="22"/>
          <w:lang w:eastAsia="zh-CN"/>
        </w:rPr>
        <w:tab/>
      </w:r>
      <w:r>
        <w:rPr>
          <w:noProof/>
        </w:rPr>
        <w:t>approval</w:t>
      </w:r>
      <w:r>
        <w:rPr>
          <w:noProof/>
        </w:rPr>
        <w:tab/>
      </w:r>
      <w:r>
        <w:rPr>
          <w:noProof/>
        </w:rPr>
        <w:fldChar w:fldCharType="begin"/>
      </w:r>
      <w:r>
        <w:rPr>
          <w:noProof/>
        </w:rPr>
        <w:instrText xml:space="preserve"> PAGEREF _Toc153373583 \h </w:instrText>
      </w:r>
      <w:r>
        <w:rPr>
          <w:noProof/>
        </w:rPr>
      </w:r>
      <w:r>
        <w:rPr>
          <w:noProof/>
        </w:rPr>
        <w:fldChar w:fldCharType="separate"/>
      </w:r>
      <w:r>
        <w:rPr>
          <w:noProof/>
        </w:rPr>
        <w:t>5</w:t>
      </w:r>
      <w:r>
        <w:rPr>
          <w:noProof/>
        </w:rPr>
        <w:fldChar w:fldCharType="end"/>
      </w:r>
    </w:p>
    <w:p w14:paraId="07A5C8D9" w14:textId="4F59B8EE"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8</w:t>
      </w:r>
      <w:r>
        <w:rPr>
          <w:rFonts w:asciiTheme="minorHAnsi" w:eastAsiaTheme="minorEastAsia" w:hAnsiTheme="minorHAnsi" w:cstheme="minorBidi"/>
          <w:b w:val="0"/>
          <w:caps w:val="0"/>
          <w:noProof/>
          <w:szCs w:val="22"/>
          <w:lang w:eastAsia="zh-CN"/>
        </w:rPr>
        <w:tab/>
      </w:r>
      <w:r>
        <w:rPr>
          <w:noProof/>
        </w:rPr>
        <w:t>REvision History</w:t>
      </w:r>
      <w:r>
        <w:rPr>
          <w:noProof/>
        </w:rPr>
        <w:tab/>
      </w:r>
      <w:r>
        <w:rPr>
          <w:noProof/>
        </w:rPr>
        <w:fldChar w:fldCharType="begin"/>
      </w:r>
      <w:r>
        <w:rPr>
          <w:noProof/>
        </w:rPr>
        <w:instrText xml:space="preserve"> PAGEREF _Toc153373584 \h </w:instrText>
      </w:r>
      <w:r>
        <w:rPr>
          <w:noProof/>
        </w:rPr>
      </w:r>
      <w:r>
        <w:rPr>
          <w:noProof/>
        </w:rPr>
        <w:fldChar w:fldCharType="separate"/>
      </w:r>
      <w:r>
        <w:rPr>
          <w:noProof/>
        </w:rPr>
        <w:t>5</w:t>
      </w:r>
      <w:r>
        <w:rPr>
          <w:noProof/>
        </w:rPr>
        <w:fldChar w:fldCharType="end"/>
      </w:r>
    </w:p>
    <w:p w14:paraId="1EF33796" w14:textId="7E16DD88" w:rsidR="00982F02" w:rsidRPr="00DD4109" w:rsidRDefault="001D7BAF" w:rsidP="004D762C">
      <w:pPr>
        <w:pStyle w:val="TOC2"/>
        <w:rPr>
          <w:rFonts w:ascii="Times New Roman" w:hAnsi="Times New Roman"/>
          <w:noProof/>
          <w:sz w:val="20"/>
          <w:lang w:eastAsia="en-AU"/>
        </w:rPr>
      </w:pPr>
      <w:r w:rsidRPr="00DD4109">
        <w:fldChar w:fldCharType="end"/>
      </w:r>
    </w:p>
    <w:p w14:paraId="73A834F4" w14:textId="77777777" w:rsidR="00982F02" w:rsidRPr="00DD4109" w:rsidRDefault="00982F02" w:rsidP="00982F02">
      <w:pPr>
        <w:pStyle w:val="TOC1"/>
        <w:tabs>
          <w:tab w:val="right" w:leader="dot" w:pos="9061"/>
        </w:tabs>
        <w:sectPr w:rsidR="00982F02" w:rsidRPr="00DD4109" w:rsidSect="0081369F">
          <w:headerReference w:type="default" r:id="rId21"/>
          <w:footerReference w:type="default" r:id="rId22"/>
          <w:headerReference w:type="first" r:id="rId23"/>
          <w:pgSz w:w="11907" w:h="16840" w:code="9"/>
          <w:pgMar w:top="1077" w:right="1469" w:bottom="1077" w:left="1418" w:header="1134" w:footer="709" w:gutter="0"/>
          <w:pgNumType w:fmt="lowerRoman" w:start="1"/>
          <w:cols w:space="708"/>
          <w:titlePg/>
          <w:docGrid w:linePitch="360"/>
        </w:sectPr>
      </w:pPr>
    </w:p>
    <w:p w14:paraId="17046F14" w14:textId="77777777" w:rsidR="00F041C6" w:rsidRPr="00DD4109" w:rsidRDefault="00C43DBF" w:rsidP="002C73BA">
      <w:pPr>
        <w:pStyle w:val="Heading1"/>
        <w:tabs>
          <w:tab w:val="clear" w:pos="993"/>
          <w:tab w:val="num" w:pos="709"/>
        </w:tabs>
        <w:spacing w:before="120"/>
        <w:ind w:left="709" w:hanging="709"/>
        <w:jc w:val="left"/>
      </w:pPr>
      <w:bookmarkStart w:id="0" w:name="_Toc153373570"/>
      <w:r>
        <w:lastRenderedPageBreak/>
        <w:t>S</w:t>
      </w:r>
      <w:r w:rsidR="00F041C6" w:rsidRPr="00DD4109">
        <w:t>UMMARY</w:t>
      </w:r>
      <w:bookmarkEnd w:id="0"/>
    </w:p>
    <w:p w14:paraId="0635429C" w14:textId="3B0CBAAB" w:rsidR="00D01A91" w:rsidRPr="00DD4109" w:rsidRDefault="00D01A91" w:rsidP="00D01A91">
      <w:pPr>
        <w:pStyle w:val="Body"/>
      </w:pPr>
      <w:r>
        <w:t xml:space="preserve">Meter programs are responsible for defining the settings within a meter. These settings affect the function of the meter and how it records metering data. A meter program for SECURE </w:t>
      </w:r>
      <w:r w:rsidR="009C579C">
        <w:t xml:space="preserve">DLMS </w:t>
      </w:r>
      <w:r w:rsidR="00B30BD9">
        <w:t>12MP</w:t>
      </w:r>
      <w:r w:rsidR="00B75E99">
        <w:t>5</w:t>
      </w:r>
      <w:r>
        <w:t xml:space="preserve"> meters has been developed to allow the recording of 5</w:t>
      </w:r>
      <w:r w:rsidR="00944F3A">
        <w:t>-</w:t>
      </w:r>
      <w:r>
        <w:t xml:space="preserve">minute interval data for Active import </w:t>
      </w:r>
      <w:r w:rsidR="00E34B7C">
        <w:t xml:space="preserve">and export </w:t>
      </w:r>
      <w:r>
        <w:t>energy. This program is named “</w:t>
      </w:r>
      <w:r w:rsidR="00B30BD9">
        <w:t>12MP</w:t>
      </w:r>
      <w:r w:rsidR="00B75E99">
        <w:t>5_</w:t>
      </w:r>
      <w:r w:rsidR="00B950C1">
        <w:t>AD2</w:t>
      </w:r>
      <w:r w:rsidR="00B75E99">
        <w:t>_V1</w:t>
      </w:r>
      <w:r>
        <w:t xml:space="preserve">”.  </w:t>
      </w:r>
    </w:p>
    <w:p w14:paraId="44490B27" w14:textId="380F9B6B" w:rsidR="00D01A91" w:rsidRDefault="00D01A91" w:rsidP="00D01A91">
      <w:pPr>
        <w:pStyle w:val="Body"/>
      </w:pPr>
      <w:r>
        <w:t xml:space="preserve">Prior to the remote deployment of program </w:t>
      </w:r>
      <w:r w:rsidR="00B30BD9">
        <w:t>12MP</w:t>
      </w:r>
      <w:r w:rsidR="00B75E99">
        <w:t>5_</w:t>
      </w:r>
      <w:r w:rsidR="00B950C1">
        <w:t>AD2</w:t>
      </w:r>
      <w:r w:rsidR="00B75E99">
        <w:t>_V1</w:t>
      </w:r>
      <w:r>
        <w:t xml:space="preserve">, for </w:t>
      </w:r>
      <w:r w:rsidR="00B30BD9">
        <w:t>12MP</w:t>
      </w:r>
      <w:r w:rsidR="00B75E99">
        <w:t>5</w:t>
      </w:r>
      <w:r>
        <w:t xml:space="preserve"> meters into the production AMI system it is deemed important to ensure that this meter program poses no risk to the business. To achieve this, the Communication Networks Quality group carried out testing to ensure correct functionality (see section 3.4 for details).</w:t>
      </w:r>
    </w:p>
    <w:p w14:paraId="413D9EA6" w14:textId="6A248458" w:rsidR="00D01A91" w:rsidRDefault="00D01A91" w:rsidP="00D01A91">
      <w:pPr>
        <w:pStyle w:val="Body"/>
      </w:pPr>
      <w:r>
        <w:t xml:space="preserve">Testing for the remote deployment of SECURE </w:t>
      </w:r>
      <w:r w:rsidR="009C579C">
        <w:t xml:space="preserve">DLMS </w:t>
      </w:r>
      <w:r>
        <w:t xml:space="preserve">meter program </w:t>
      </w:r>
      <w:r w:rsidR="00B30BD9">
        <w:t>12MP</w:t>
      </w:r>
      <w:r w:rsidR="00B75E99">
        <w:t>5_</w:t>
      </w:r>
      <w:r w:rsidR="00B950C1">
        <w:t>AD2</w:t>
      </w:r>
      <w:r w:rsidR="00B75E99">
        <w:t>_V1</w:t>
      </w:r>
      <w:r>
        <w:t xml:space="preserve"> for </w:t>
      </w:r>
      <w:r w:rsidR="00B30BD9">
        <w:t>12MP</w:t>
      </w:r>
      <w:r w:rsidR="00B75E99">
        <w:t>5</w:t>
      </w:r>
      <w:r>
        <w:t xml:space="preserve"> meters is complete. It was carried out with the configuration detailed in section 3 “Details of the Combination Tested”.</w:t>
      </w:r>
    </w:p>
    <w:p w14:paraId="6C97A8A0" w14:textId="1A3BF2AF" w:rsidR="002554C3" w:rsidRDefault="00D01A91" w:rsidP="00D01A91">
      <w:pPr>
        <w:pStyle w:val="Body"/>
      </w:pPr>
      <w:r>
        <w:t xml:space="preserve">It is recommended that meter program </w:t>
      </w:r>
      <w:r w:rsidR="00B30BD9">
        <w:t>12MP</w:t>
      </w:r>
      <w:r w:rsidR="00B75E99">
        <w:t>5_</w:t>
      </w:r>
      <w:r w:rsidR="00B950C1">
        <w:t>AD2</w:t>
      </w:r>
      <w:r w:rsidR="00B75E99">
        <w:t>_V1</w:t>
      </w:r>
      <w:r>
        <w:t xml:space="preserve"> for </w:t>
      </w:r>
      <w:r w:rsidR="00B30BD9">
        <w:t>12MP</w:t>
      </w:r>
      <w:r w:rsidR="00B75E99">
        <w:t>5</w:t>
      </w:r>
      <w:r>
        <w:t xml:space="preserve"> meters can be remotely deployed within the AMI Network with minimal risk to the business.</w:t>
      </w:r>
    </w:p>
    <w:p w14:paraId="112CF7FE" w14:textId="77777777" w:rsidR="004942BE" w:rsidRPr="00DD4109" w:rsidRDefault="004942BE" w:rsidP="00F041C6">
      <w:pPr>
        <w:pStyle w:val="Body"/>
      </w:pPr>
    </w:p>
    <w:p w14:paraId="0532741D" w14:textId="77777777" w:rsidR="00982F02" w:rsidRPr="00DD4109" w:rsidRDefault="00F041C6" w:rsidP="002C73BA">
      <w:pPr>
        <w:pStyle w:val="Heading1"/>
        <w:tabs>
          <w:tab w:val="clear" w:pos="993"/>
          <w:tab w:val="num" w:pos="709"/>
        </w:tabs>
        <w:spacing w:before="120"/>
        <w:ind w:left="709" w:hanging="709"/>
        <w:jc w:val="left"/>
      </w:pPr>
      <w:bookmarkStart w:id="1" w:name="_Toc153373571"/>
      <w:r w:rsidRPr="00DD4109">
        <w:t>INTRODUCTION</w:t>
      </w:r>
      <w:bookmarkEnd w:id="1"/>
    </w:p>
    <w:p w14:paraId="7B9D2FC8" w14:textId="77777777" w:rsidR="003C319F" w:rsidRDefault="00DB52DC" w:rsidP="00E01BAD">
      <w:pPr>
        <w:pStyle w:val="Heading2"/>
      </w:pPr>
      <w:bookmarkStart w:id="2" w:name="_Toc153373572"/>
      <w:r>
        <w:t>Background</w:t>
      </w:r>
      <w:bookmarkEnd w:id="2"/>
    </w:p>
    <w:p w14:paraId="7535A4B2" w14:textId="77380DFE" w:rsidR="009C579C" w:rsidRDefault="009C579C" w:rsidP="009C579C">
      <w:pPr>
        <w:rPr>
          <w:rFonts w:ascii="Arial" w:hAnsi="Arial" w:cs="Arial"/>
          <w:bCs/>
          <w:sz w:val="22"/>
          <w:szCs w:val="22"/>
          <w:lang w:eastAsia="en-US"/>
        </w:rPr>
      </w:pPr>
      <w:r w:rsidRPr="009C579C">
        <w:rPr>
          <w:rFonts w:ascii="Arial" w:hAnsi="Arial" w:cs="Arial"/>
          <w:bCs/>
          <w:sz w:val="22"/>
          <w:szCs w:val="22"/>
          <w:lang w:eastAsia="en-US"/>
        </w:rPr>
        <w:t xml:space="preserve">As the DPI compliant </w:t>
      </w:r>
      <w:r w:rsidR="00616AB5">
        <w:rPr>
          <w:rFonts w:ascii="Arial" w:hAnsi="Arial" w:cs="Arial"/>
          <w:bCs/>
          <w:sz w:val="22"/>
          <w:szCs w:val="22"/>
          <w:lang w:eastAsia="en-US"/>
        </w:rPr>
        <w:t>PACT</w:t>
      </w:r>
      <w:r w:rsidR="00616AB5" w:rsidRPr="009C579C">
        <w:rPr>
          <w:rFonts w:ascii="Arial" w:hAnsi="Arial" w:cs="Arial"/>
          <w:bCs/>
          <w:sz w:val="22"/>
          <w:szCs w:val="22"/>
          <w:lang w:eastAsia="en-US"/>
        </w:rPr>
        <w:t xml:space="preserve"> </w:t>
      </w:r>
      <w:r w:rsidRPr="009C579C">
        <w:rPr>
          <w:rFonts w:ascii="Arial" w:hAnsi="Arial" w:cs="Arial"/>
          <w:bCs/>
          <w:sz w:val="22"/>
          <w:szCs w:val="22"/>
          <w:lang w:eastAsia="en-US"/>
        </w:rPr>
        <w:t xml:space="preserve">meters are approaching end of life and ITRON has planned obsolescence for NIC 3, a new generation meter (SECURE </w:t>
      </w:r>
      <w:r w:rsidR="00016968" w:rsidRPr="009C579C">
        <w:rPr>
          <w:rFonts w:ascii="Arial" w:hAnsi="Arial" w:cs="Arial"/>
          <w:bCs/>
          <w:sz w:val="22"/>
          <w:szCs w:val="22"/>
          <w:lang w:eastAsia="en-US"/>
        </w:rPr>
        <w:t>DLMS)</w:t>
      </w:r>
      <w:r w:rsidR="00016968">
        <w:rPr>
          <w:rFonts w:ascii="Arial" w:hAnsi="Arial" w:cs="Arial"/>
          <w:bCs/>
          <w:sz w:val="22"/>
          <w:szCs w:val="22"/>
          <w:lang w:eastAsia="en-US"/>
        </w:rPr>
        <w:t xml:space="preserve"> </w:t>
      </w:r>
      <w:r w:rsidRPr="009C579C">
        <w:rPr>
          <w:rFonts w:ascii="Arial" w:hAnsi="Arial" w:cs="Arial"/>
          <w:bCs/>
          <w:sz w:val="22"/>
          <w:szCs w:val="22"/>
          <w:lang w:eastAsia="en-US"/>
        </w:rPr>
        <w:t xml:space="preserve">with improved </w:t>
      </w:r>
      <w:r w:rsidR="00DA6F35" w:rsidRPr="009C579C">
        <w:rPr>
          <w:rFonts w:ascii="Arial" w:hAnsi="Arial" w:cs="Arial"/>
          <w:bCs/>
          <w:sz w:val="22"/>
          <w:szCs w:val="22"/>
          <w:lang w:eastAsia="en-US"/>
        </w:rPr>
        <w:t>processor,</w:t>
      </w:r>
      <w:r w:rsidR="008124D5">
        <w:rPr>
          <w:rFonts w:ascii="Arial" w:hAnsi="Arial" w:cs="Arial"/>
          <w:bCs/>
          <w:sz w:val="22"/>
          <w:szCs w:val="22"/>
          <w:lang w:eastAsia="en-US"/>
        </w:rPr>
        <w:t xml:space="preserve"> </w:t>
      </w:r>
      <w:r w:rsidRPr="009C579C">
        <w:rPr>
          <w:rFonts w:ascii="Arial" w:hAnsi="Arial" w:cs="Arial"/>
          <w:bCs/>
          <w:sz w:val="22"/>
          <w:szCs w:val="22"/>
          <w:lang w:eastAsia="en-US"/>
        </w:rPr>
        <w:t>memory</w:t>
      </w:r>
      <w:r w:rsidR="00DA6F35">
        <w:rPr>
          <w:rFonts w:ascii="Arial" w:hAnsi="Arial" w:cs="Arial"/>
          <w:bCs/>
          <w:sz w:val="22"/>
          <w:szCs w:val="22"/>
          <w:lang w:eastAsia="en-US"/>
        </w:rPr>
        <w:t xml:space="preserve"> and Itron NIC 5</w:t>
      </w:r>
      <w:r w:rsidRPr="009C579C">
        <w:rPr>
          <w:rFonts w:ascii="Arial" w:hAnsi="Arial" w:cs="Arial"/>
          <w:bCs/>
          <w:sz w:val="22"/>
          <w:szCs w:val="22"/>
          <w:lang w:eastAsia="en-US"/>
        </w:rPr>
        <w:t xml:space="preserve"> is needed to cater the VIC market. The released CLEM is DPI compliant </w:t>
      </w:r>
      <w:r w:rsidR="00BB0B5F" w:rsidRPr="009C579C">
        <w:rPr>
          <w:rFonts w:ascii="Arial" w:hAnsi="Arial" w:cs="Arial"/>
          <w:bCs/>
          <w:sz w:val="22"/>
          <w:szCs w:val="22"/>
          <w:lang w:eastAsia="en-US"/>
        </w:rPr>
        <w:t>and</w:t>
      </w:r>
      <w:r w:rsidRPr="009C579C">
        <w:rPr>
          <w:rFonts w:ascii="Arial" w:hAnsi="Arial" w:cs="Arial"/>
          <w:bCs/>
          <w:sz w:val="22"/>
          <w:szCs w:val="22"/>
          <w:lang w:eastAsia="en-US"/>
        </w:rPr>
        <w:t xml:space="preserve"> includes new feature set critical to business. </w:t>
      </w:r>
    </w:p>
    <w:p w14:paraId="52794684" w14:textId="77777777" w:rsidR="00DA6F35" w:rsidRPr="009C579C" w:rsidRDefault="00DA6F35" w:rsidP="009C579C">
      <w:pPr>
        <w:rPr>
          <w:rFonts w:ascii="Arial" w:hAnsi="Arial" w:cs="Arial"/>
          <w:bCs/>
          <w:sz w:val="22"/>
          <w:szCs w:val="22"/>
          <w:lang w:eastAsia="en-US"/>
        </w:rPr>
      </w:pPr>
    </w:p>
    <w:p w14:paraId="25FC41EB" w14:textId="07235558" w:rsidR="009C579C" w:rsidRDefault="009C579C" w:rsidP="009C579C">
      <w:pPr>
        <w:pStyle w:val="Body"/>
      </w:pPr>
      <w:r>
        <w:t xml:space="preserve">Prior to </w:t>
      </w:r>
      <w:r w:rsidR="00BB0B5F">
        <w:t>roll out of the new meters</w:t>
      </w:r>
      <w:r>
        <w:t xml:space="preserve">, it is necessary to test the </w:t>
      </w:r>
      <w:r w:rsidR="00BB0B5F">
        <w:t>meter programs</w:t>
      </w:r>
      <w:r>
        <w:t xml:space="preserve"> to ensure that it can be deployed to the production environment with minimal risk to the business.</w:t>
      </w:r>
    </w:p>
    <w:p w14:paraId="1D4CD02D" w14:textId="610129C8" w:rsidR="00944F3A" w:rsidRDefault="00944F3A" w:rsidP="00944F3A">
      <w:pPr>
        <w:pStyle w:val="Body"/>
      </w:pPr>
      <w:r>
        <w:t>Specifically</w:t>
      </w:r>
      <w:r w:rsidR="009B0A6A">
        <w:t>,</w:t>
      </w:r>
      <w:r>
        <w:t xml:space="preserve"> the following settings can be changed in a meter program:</w:t>
      </w:r>
    </w:p>
    <w:p w14:paraId="26DB0B7E" w14:textId="77777777" w:rsidR="00944F3A" w:rsidRDefault="00944F3A" w:rsidP="00944F3A">
      <w:pPr>
        <w:pStyle w:val="Body"/>
        <w:numPr>
          <w:ilvl w:val="0"/>
          <w:numId w:val="32"/>
        </w:numPr>
        <w:spacing w:before="0" w:after="0"/>
        <w:jc w:val="left"/>
      </w:pPr>
      <w:r>
        <w:t>Interval data channels</w:t>
      </w:r>
    </w:p>
    <w:p w14:paraId="3C549CA4" w14:textId="77777777" w:rsidR="00944F3A" w:rsidRDefault="00944F3A" w:rsidP="00944F3A">
      <w:pPr>
        <w:pStyle w:val="Body"/>
        <w:numPr>
          <w:ilvl w:val="0"/>
          <w:numId w:val="32"/>
        </w:numPr>
        <w:spacing w:before="0" w:after="0"/>
        <w:jc w:val="left"/>
      </w:pPr>
      <w:r>
        <w:t>Energy Registers</w:t>
      </w:r>
    </w:p>
    <w:p w14:paraId="150A1E71" w14:textId="77777777" w:rsidR="00944F3A" w:rsidRDefault="00944F3A" w:rsidP="00944F3A">
      <w:pPr>
        <w:pStyle w:val="Body"/>
        <w:numPr>
          <w:ilvl w:val="0"/>
          <w:numId w:val="32"/>
        </w:numPr>
        <w:spacing w:before="0" w:after="0"/>
        <w:jc w:val="left"/>
      </w:pPr>
      <w:r>
        <w:t>Quality of supply / Supply capacity thresholds</w:t>
      </w:r>
    </w:p>
    <w:p w14:paraId="403E86E1" w14:textId="77777777" w:rsidR="00944F3A" w:rsidRDefault="00944F3A" w:rsidP="00944F3A">
      <w:pPr>
        <w:pStyle w:val="Body"/>
        <w:numPr>
          <w:ilvl w:val="0"/>
          <w:numId w:val="32"/>
        </w:numPr>
        <w:spacing w:before="0" w:after="0"/>
        <w:jc w:val="left"/>
      </w:pPr>
      <w:r>
        <w:t>LCD display settings</w:t>
      </w:r>
    </w:p>
    <w:p w14:paraId="4284DABC" w14:textId="77777777" w:rsidR="00944F3A" w:rsidRDefault="00944F3A" w:rsidP="00944F3A">
      <w:pPr>
        <w:pStyle w:val="Body"/>
        <w:numPr>
          <w:ilvl w:val="0"/>
          <w:numId w:val="32"/>
        </w:numPr>
        <w:spacing w:before="0" w:after="0"/>
        <w:jc w:val="left"/>
      </w:pPr>
      <w:r>
        <w:t>Load control switching time</w:t>
      </w:r>
    </w:p>
    <w:p w14:paraId="42FA7943" w14:textId="13F59F0E" w:rsidR="00944F3A" w:rsidRDefault="00944F3A" w:rsidP="00944F3A">
      <w:pPr>
        <w:pStyle w:val="Body"/>
        <w:numPr>
          <w:ilvl w:val="0"/>
          <w:numId w:val="32"/>
        </w:numPr>
        <w:spacing w:before="0" w:after="0"/>
        <w:jc w:val="left"/>
      </w:pPr>
      <w:r>
        <w:t>Event log recording.</w:t>
      </w:r>
    </w:p>
    <w:p w14:paraId="56DF8725" w14:textId="77777777" w:rsidR="00944F3A" w:rsidRDefault="00944F3A" w:rsidP="00944F3A">
      <w:pPr>
        <w:pStyle w:val="Heading2"/>
      </w:pPr>
      <w:bookmarkStart w:id="3" w:name="_Toc95310202"/>
      <w:bookmarkStart w:id="4" w:name="_Toc153373573"/>
      <w:r>
        <w:t>Motivation for testing</w:t>
      </w:r>
      <w:bookmarkEnd w:id="3"/>
      <w:bookmarkEnd w:id="4"/>
    </w:p>
    <w:p w14:paraId="64C5C504" w14:textId="2849DD54" w:rsidR="006572FE" w:rsidRDefault="00944F3A" w:rsidP="006572FE">
      <w:pPr>
        <w:pStyle w:val="Body"/>
      </w:pPr>
      <w:r>
        <w:t xml:space="preserve">Version 1 of </w:t>
      </w:r>
      <w:r w:rsidR="00B30BD9">
        <w:t>12MP</w:t>
      </w:r>
      <w:r w:rsidR="00B75E99">
        <w:t>5_</w:t>
      </w:r>
      <w:r w:rsidR="00B950C1">
        <w:t>AD2</w:t>
      </w:r>
      <w:r w:rsidR="00016968">
        <w:t xml:space="preserve"> </w:t>
      </w:r>
      <w:r w:rsidR="006572FE">
        <w:t xml:space="preserve">has been created to enable the introduction of Secure DLMS meters into the </w:t>
      </w:r>
      <w:r w:rsidR="00296FB3">
        <w:t xml:space="preserve">VPN </w:t>
      </w:r>
      <w:r w:rsidR="006572FE">
        <w:t>AMI meter fleet as described in the document ‘</w:t>
      </w:r>
      <w:r w:rsidR="006572FE" w:rsidRPr="006572FE">
        <w:rPr>
          <w:i/>
          <w:iCs/>
        </w:rPr>
        <w:t>VPN Meter Contract Customer Input for Secure DLMS meters</w:t>
      </w:r>
      <w:r w:rsidR="006572FE">
        <w:t>’. The introduction of which contributes to the aligning of the UE and Powercor networks.</w:t>
      </w:r>
    </w:p>
    <w:p w14:paraId="12241E72" w14:textId="77777777" w:rsidR="006572FE" w:rsidRDefault="006572FE" w:rsidP="006572FE">
      <w:pPr>
        <w:pStyle w:val="Body"/>
      </w:pPr>
      <w:r>
        <w:t>Particular testing activities are required in the areas of:</w:t>
      </w:r>
    </w:p>
    <w:p w14:paraId="0EB0B5C9" w14:textId="77777777" w:rsidR="006572FE" w:rsidRDefault="006572FE" w:rsidP="006572FE">
      <w:pPr>
        <w:pStyle w:val="Body"/>
      </w:pPr>
      <w:r>
        <w:t>•</w:t>
      </w:r>
      <w:r>
        <w:tab/>
        <w:t>New DLMS functionality</w:t>
      </w:r>
    </w:p>
    <w:p w14:paraId="2C3AA69B" w14:textId="77777777" w:rsidR="006572FE" w:rsidRDefault="006572FE" w:rsidP="006572FE">
      <w:pPr>
        <w:pStyle w:val="Body"/>
      </w:pPr>
      <w:r>
        <w:t>•</w:t>
      </w:r>
      <w:r>
        <w:tab/>
        <w:t>New time adjustment setting for 5 minute intervals</w:t>
      </w:r>
    </w:p>
    <w:p w14:paraId="1C99E47E" w14:textId="61163FD4" w:rsidR="00944F3A" w:rsidRDefault="006572FE" w:rsidP="006572FE">
      <w:pPr>
        <w:pStyle w:val="Body"/>
      </w:pPr>
      <w:r>
        <w:t>•</w:t>
      </w:r>
      <w:r>
        <w:tab/>
        <w:t>New QoS values according to the Distribution Code</w:t>
      </w:r>
    </w:p>
    <w:p w14:paraId="071B38A3" w14:textId="77777777" w:rsidR="003C319F" w:rsidRPr="00DD4109" w:rsidRDefault="0062603D" w:rsidP="0062603D">
      <w:pPr>
        <w:pStyle w:val="Body"/>
        <w:tabs>
          <w:tab w:val="left" w:pos="1830"/>
        </w:tabs>
      </w:pPr>
      <w:r>
        <w:tab/>
      </w:r>
    </w:p>
    <w:p w14:paraId="3A5872EC" w14:textId="77777777" w:rsidR="00B25804" w:rsidRPr="00DD4109" w:rsidRDefault="00683070" w:rsidP="002C73BA">
      <w:pPr>
        <w:pStyle w:val="Heading1"/>
        <w:tabs>
          <w:tab w:val="clear" w:pos="993"/>
          <w:tab w:val="num" w:pos="709"/>
        </w:tabs>
        <w:spacing w:before="120"/>
        <w:ind w:left="709" w:hanging="709"/>
        <w:jc w:val="left"/>
      </w:pPr>
      <w:bookmarkStart w:id="5" w:name="_Toc153373574"/>
      <w:r>
        <w:lastRenderedPageBreak/>
        <w:t>TEST DETAILS</w:t>
      </w:r>
      <w:bookmarkEnd w:id="5"/>
    </w:p>
    <w:p w14:paraId="6E3D99EE" w14:textId="77777777" w:rsidR="00572773" w:rsidRPr="00683070" w:rsidRDefault="00572773" w:rsidP="00572773">
      <w:pPr>
        <w:pStyle w:val="Heading2"/>
      </w:pPr>
      <w:bookmarkStart w:id="6" w:name="_Toc309896857"/>
      <w:bookmarkStart w:id="7" w:name="_Ref314039045"/>
      <w:bookmarkStart w:id="8" w:name="_Toc153373575"/>
      <w:r w:rsidRPr="00683070">
        <w:t>Testing methodology</w:t>
      </w:r>
      <w:bookmarkEnd w:id="6"/>
      <w:bookmarkEnd w:id="7"/>
      <w:bookmarkEnd w:id="8"/>
    </w:p>
    <w:p w14:paraId="2B7C7542" w14:textId="12DC492D" w:rsidR="00944F3A" w:rsidRDefault="00944F3A" w:rsidP="00944F3A">
      <w:pPr>
        <w:pStyle w:val="Body"/>
      </w:pPr>
      <w:r>
        <w:t xml:space="preserve">The testing of meter programs is focused on the recording and collection of metering data. </w:t>
      </w:r>
      <w:r w:rsidR="00E32CB4">
        <w:t>S</w:t>
      </w:r>
      <w:r>
        <w:t>pecifically</w:t>
      </w:r>
      <w:r w:rsidR="006572FE">
        <w:t>,</w:t>
      </w:r>
      <w:r>
        <w:t xml:space="preserve"> the following aspects are covered:</w:t>
      </w:r>
    </w:p>
    <w:p w14:paraId="21934C42" w14:textId="044C0EF0" w:rsidR="00944F3A" w:rsidRDefault="00944F3A" w:rsidP="00944F3A">
      <w:pPr>
        <w:pStyle w:val="Body"/>
        <w:numPr>
          <w:ilvl w:val="0"/>
          <w:numId w:val="33"/>
        </w:numPr>
        <w:spacing w:before="0" w:after="0"/>
        <w:jc w:val="left"/>
      </w:pPr>
      <w:r>
        <w:t xml:space="preserve">Program settings are verified to match </w:t>
      </w:r>
      <w:r w:rsidR="00016968">
        <w:t>DPI requirements</w:t>
      </w:r>
      <w:r>
        <w:t>.</w:t>
      </w:r>
    </w:p>
    <w:p w14:paraId="2AE15146" w14:textId="77777777" w:rsidR="00944F3A" w:rsidRDefault="00944F3A" w:rsidP="00944F3A">
      <w:pPr>
        <w:pStyle w:val="Body"/>
        <w:numPr>
          <w:ilvl w:val="0"/>
          <w:numId w:val="33"/>
        </w:numPr>
        <w:spacing w:before="0" w:after="0"/>
        <w:jc w:val="left"/>
      </w:pPr>
      <w:r>
        <w:t>Programming of meters remotely from one deployed version to another, using the version of MPC currently operating in the production AMI environment.</w:t>
      </w:r>
    </w:p>
    <w:p w14:paraId="20F7C758" w14:textId="77777777" w:rsidR="00944F3A" w:rsidRDefault="00944F3A" w:rsidP="00944F3A">
      <w:pPr>
        <w:pStyle w:val="Body"/>
        <w:numPr>
          <w:ilvl w:val="0"/>
          <w:numId w:val="33"/>
        </w:numPr>
        <w:spacing w:before="0" w:after="0"/>
        <w:jc w:val="left"/>
      </w:pPr>
      <w:r>
        <w:t>Verification of meter settings by comparing the original meter program with that read out of the meter after programming.</w:t>
      </w:r>
    </w:p>
    <w:p w14:paraId="5CA7376F" w14:textId="77777777" w:rsidR="00944F3A" w:rsidRDefault="00944F3A" w:rsidP="00944F3A">
      <w:pPr>
        <w:pStyle w:val="Body"/>
        <w:numPr>
          <w:ilvl w:val="0"/>
          <w:numId w:val="33"/>
        </w:numPr>
        <w:spacing w:before="0" w:after="0"/>
        <w:jc w:val="left"/>
      </w:pPr>
      <w:r>
        <w:t>Meter program audits can verify the presence of the program on a given meter.</w:t>
      </w:r>
    </w:p>
    <w:p w14:paraId="16068D92" w14:textId="7D7C9490" w:rsidR="00944F3A" w:rsidRDefault="00944F3A" w:rsidP="00944F3A">
      <w:pPr>
        <w:pStyle w:val="Body"/>
        <w:numPr>
          <w:ilvl w:val="0"/>
          <w:numId w:val="33"/>
        </w:numPr>
        <w:spacing w:before="0" w:after="0"/>
        <w:jc w:val="left"/>
      </w:pPr>
      <w:r>
        <w:t xml:space="preserve">Interval, </w:t>
      </w:r>
      <w:r w:rsidR="00E34B7C">
        <w:t>register,</w:t>
      </w:r>
      <w:r>
        <w:t xml:space="preserve"> and event data are checked from end to end, this verifies that:</w:t>
      </w:r>
    </w:p>
    <w:p w14:paraId="1471D144" w14:textId="77777777" w:rsidR="00944F3A" w:rsidRDefault="00944F3A" w:rsidP="00944F3A">
      <w:pPr>
        <w:pStyle w:val="Body"/>
        <w:numPr>
          <w:ilvl w:val="1"/>
          <w:numId w:val="33"/>
        </w:numPr>
        <w:spacing w:before="0" w:after="0"/>
        <w:jc w:val="left"/>
      </w:pPr>
      <w:r>
        <w:t>The meter is recording the correct channels and registers.</w:t>
      </w:r>
    </w:p>
    <w:p w14:paraId="6D75CC28" w14:textId="77777777" w:rsidR="00944F3A" w:rsidRDefault="00944F3A" w:rsidP="00944F3A">
      <w:pPr>
        <w:pStyle w:val="Body"/>
        <w:numPr>
          <w:ilvl w:val="1"/>
          <w:numId w:val="33"/>
        </w:numPr>
        <w:spacing w:before="0" w:after="0"/>
        <w:jc w:val="left"/>
      </w:pPr>
      <w:r>
        <w:t>All metering data including events are being collected remotely by the AMI system.</w:t>
      </w:r>
    </w:p>
    <w:p w14:paraId="5B260C0C" w14:textId="77777777" w:rsidR="00944F3A" w:rsidRDefault="00944F3A" w:rsidP="00944F3A">
      <w:pPr>
        <w:pStyle w:val="Body"/>
        <w:numPr>
          <w:ilvl w:val="1"/>
          <w:numId w:val="33"/>
        </w:numPr>
        <w:spacing w:before="0" w:after="0"/>
        <w:jc w:val="left"/>
      </w:pPr>
      <w:r>
        <w:t>The data recorded on the meter is identical to that read out of UIQ</w:t>
      </w:r>
    </w:p>
    <w:p w14:paraId="401668C7" w14:textId="0D665E85" w:rsidR="009B0A6A" w:rsidRDefault="00944F3A" w:rsidP="00944F3A">
      <w:pPr>
        <w:pStyle w:val="Body"/>
        <w:numPr>
          <w:ilvl w:val="0"/>
          <w:numId w:val="33"/>
        </w:numPr>
        <w:spacing w:before="0" w:after="0"/>
        <w:jc w:val="left"/>
      </w:pPr>
      <w:r>
        <w:t>Supply contactor responds to remote connect and disconnect commands</w:t>
      </w:r>
    </w:p>
    <w:p w14:paraId="7EA993D8" w14:textId="38DA23C9" w:rsidR="00944F3A" w:rsidRPr="009B0A6A" w:rsidRDefault="00944F3A" w:rsidP="0064277A">
      <w:pPr>
        <w:pStyle w:val="Body"/>
        <w:numPr>
          <w:ilvl w:val="0"/>
          <w:numId w:val="33"/>
        </w:numPr>
        <w:spacing w:before="0" w:after="0"/>
        <w:jc w:val="left"/>
        <w:rPr>
          <w:iCs/>
        </w:rPr>
      </w:pPr>
      <w:r>
        <w:t>Changes made on top of previous version of meter program are verified.</w:t>
      </w:r>
    </w:p>
    <w:p w14:paraId="6020BF71" w14:textId="77777777" w:rsidR="00683070" w:rsidRDefault="00683070" w:rsidP="00683070">
      <w:pPr>
        <w:pStyle w:val="Heading2"/>
      </w:pPr>
      <w:bookmarkStart w:id="9" w:name="_Toc153373576"/>
      <w:r>
        <w:t>D</w:t>
      </w:r>
      <w:r w:rsidRPr="00DD4109">
        <w:t>etails of combination tested</w:t>
      </w:r>
      <w:bookmarkEnd w:id="9"/>
    </w:p>
    <w:p w14:paraId="75E042FD" w14:textId="6A51D9DB" w:rsidR="00081D9D" w:rsidRDefault="00B7377B" w:rsidP="001E30C4">
      <w:pPr>
        <w:pStyle w:val="Body"/>
      </w:pPr>
      <w:r w:rsidRPr="00DD4109">
        <w:t>The following table details the AMI System Configuration that was used for testing:</w:t>
      </w:r>
    </w:p>
    <w:tbl>
      <w:tblPr>
        <w:tblW w:w="5000"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ayout w:type="fixed"/>
        <w:tblLook w:val="01E0" w:firstRow="1" w:lastRow="1" w:firstColumn="1" w:lastColumn="1" w:noHBand="0" w:noVBand="0"/>
      </w:tblPr>
      <w:tblGrid>
        <w:gridCol w:w="2671"/>
        <w:gridCol w:w="6354"/>
      </w:tblGrid>
      <w:tr w:rsidR="00944F3A" w:rsidRPr="00524846" w14:paraId="25EE5A51" w14:textId="77777777" w:rsidTr="00EE045C">
        <w:trPr>
          <w:cantSplit/>
          <w:tblHeader/>
        </w:trPr>
        <w:tc>
          <w:tcPr>
            <w:tcW w:w="5000" w:type="pct"/>
            <w:gridSpan w:val="2"/>
            <w:shd w:val="clear" w:color="auto" w:fill="CCCCCC"/>
            <w:vAlign w:val="center"/>
          </w:tcPr>
          <w:p w14:paraId="321D37B1" w14:textId="77777777" w:rsidR="00944F3A" w:rsidRPr="00524846" w:rsidRDefault="00944F3A" w:rsidP="00E34B7C">
            <w:pPr>
              <w:pStyle w:val="Body"/>
              <w:spacing w:before="120"/>
              <w:rPr>
                <w:b/>
                <w:sz w:val="20"/>
                <w:szCs w:val="20"/>
              </w:rPr>
            </w:pPr>
            <w:bookmarkStart w:id="10" w:name="_Hlk95319034"/>
            <w:r w:rsidRPr="00524846">
              <w:rPr>
                <w:b/>
                <w:sz w:val="20"/>
                <w:szCs w:val="20"/>
              </w:rPr>
              <w:t>AMI System Configuration Tested</w:t>
            </w:r>
          </w:p>
        </w:tc>
      </w:tr>
      <w:tr w:rsidR="00944F3A" w:rsidRPr="00524846" w14:paraId="756DB112" w14:textId="77777777" w:rsidTr="00EE045C">
        <w:trPr>
          <w:trHeight w:val="284"/>
        </w:trPr>
        <w:tc>
          <w:tcPr>
            <w:tcW w:w="1480" w:type="pct"/>
            <w:shd w:val="clear" w:color="auto" w:fill="E6E6E6"/>
            <w:vAlign w:val="center"/>
          </w:tcPr>
          <w:p w14:paraId="440BA72C" w14:textId="29AA43EC" w:rsidR="00944F3A" w:rsidRPr="00524846" w:rsidRDefault="006572FE" w:rsidP="00E34B7C">
            <w:pPr>
              <w:pStyle w:val="Body"/>
              <w:spacing w:before="120"/>
              <w:rPr>
                <w:sz w:val="20"/>
                <w:szCs w:val="20"/>
              </w:rPr>
            </w:pPr>
            <w:r>
              <w:rPr>
                <w:sz w:val="20"/>
                <w:szCs w:val="20"/>
              </w:rPr>
              <w:t>VPN</w:t>
            </w:r>
            <w:r w:rsidR="00944F3A" w:rsidRPr="00524846">
              <w:rPr>
                <w:sz w:val="20"/>
                <w:szCs w:val="20"/>
              </w:rPr>
              <w:t xml:space="preserve"> Meter Codes</w:t>
            </w:r>
          </w:p>
        </w:tc>
        <w:tc>
          <w:tcPr>
            <w:tcW w:w="3520" w:type="pct"/>
            <w:shd w:val="clear" w:color="auto" w:fill="E6E6E6"/>
            <w:vAlign w:val="center"/>
          </w:tcPr>
          <w:p w14:paraId="0E192358" w14:textId="104BF0F8" w:rsidR="00944F3A" w:rsidRPr="00524846" w:rsidRDefault="00B30BD9" w:rsidP="00E34B7C">
            <w:pPr>
              <w:pStyle w:val="Body"/>
              <w:spacing w:before="120"/>
              <w:rPr>
                <w:sz w:val="20"/>
                <w:szCs w:val="20"/>
              </w:rPr>
            </w:pPr>
            <w:r>
              <w:rPr>
                <w:sz w:val="20"/>
                <w:szCs w:val="20"/>
              </w:rPr>
              <w:t>12MP</w:t>
            </w:r>
            <w:r w:rsidR="00B75E99">
              <w:rPr>
                <w:sz w:val="20"/>
                <w:szCs w:val="20"/>
              </w:rPr>
              <w:t>5</w:t>
            </w:r>
          </w:p>
        </w:tc>
      </w:tr>
      <w:tr w:rsidR="00944F3A" w:rsidRPr="00524846" w14:paraId="49F6ED10" w14:textId="77777777" w:rsidTr="00EE045C">
        <w:trPr>
          <w:trHeight w:val="284"/>
        </w:trPr>
        <w:tc>
          <w:tcPr>
            <w:tcW w:w="1480" w:type="pct"/>
            <w:shd w:val="clear" w:color="auto" w:fill="E6E6E6"/>
            <w:vAlign w:val="center"/>
          </w:tcPr>
          <w:p w14:paraId="0C2EF208" w14:textId="77777777" w:rsidR="00944F3A" w:rsidRPr="00524846" w:rsidRDefault="00944F3A" w:rsidP="00E34B7C">
            <w:pPr>
              <w:pStyle w:val="Body"/>
              <w:spacing w:before="120"/>
              <w:rPr>
                <w:sz w:val="20"/>
                <w:szCs w:val="20"/>
              </w:rPr>
            </w:pPr>
            <w:r w:rsidRPr="00524846">
              <w:rPr>
                <w:sz w:val="20"/>
                <w:szCs w:val="20"/>
              </w:rPr>
              <w:t>Meter Firmware versions</w:t>
            </w:r>
          </w:p>
        </w:tc>
        <w:tc>
          <w:tcPr>
            <w:tcW w:w="3520" w:type="pct"/>
            <w:shd w:val="clear" w:color="auto" w:fill="E6E6E6"/>
            <w:vAlign w:val="center"/>
          </w:tcPr>
          <w:p w14:paraId="0007E55E" w14:textId="6D36C4DF" w:rsidR="00944F3A" w:rsidRPr="00524846" w:rsidRDefault="006572FE" w:rsidP="00E34B7C">
            <w:pPr>
              <w:pStyle w:val="Body"/>
              <w:spacing w:before="120"/>
              <w:rPr>
                <w:sz w:val="20"/>
                <w:szCs w:val="20"/>
              </w:rPr>
            </w:pPr>
            <w:r w:rsidRPr="006572FE">
              <w:rPr>
                <w:sz w:val="20"/>
                <w:szCs w:val="20"/>
              </w:rPr>
              <w:t>FPH7G01</w:t>
            </w:r>
          </w:p>
        </w:tc>
      </w:tr>
      <w:tr w:rsidR="00944F3A" w:rsidRPr="00524846" w14:paraId="7AC3947C" w14:textId="77777777" w:rsidTr="00EE045C">
        <w:trPr>
          <w:trHeight w:val="284"/>
        </w:trPr>
        <w:tc>
          <w:tcPr>
            <w:tcW w:w="1480" w:type="pct"/>
            <w:shd w:val="clear" w:color="auto" w:fill="E6E6E6"/>
            <w:vAlign w:val="center"/>
          </w:tcPr>
          <w:p w14:paraId="20F15535" w14:textId="77777777" w:rsidR="00944F3A" w:rsidRPr="00524846" w:rsidRDefault="00944F3A" w:rsidP="00E34B7C">
            <w:pPr>
              <w:pStyle w:val="Body"/>
              <w:spacing w:before="120"/>
              <w:rPr>
                <w:sz w:val="20"/>
                <w:szCs w:val="20"/>
              </w:rPr>
            </w:pPr>
            <w:r w:rsidRPr="00524846">
              <w:rPr>
                <w:sz w:val="20"/>
                <w:szCs w:val="20"/>
              </w:rPr>
              <w:t>NIC Hardware Version</w:t>
            </w:r>
          </w:p>
        </w:tc>
        <w:tc>
          <w:tcPr>
            <w:tcW w:w="3520" w:type="pct"/>
            <w:shd w:val="clear" w:color="auto" w:fill="E6E6E6"/>
            <w:vAlign w:val="center"/>
          </w:tcPr>
          <w:p w14:paraId="655EA3EC" w14:textId="3D2087AD" w:rsidR="00944F3A" w:rsidRPr="00524846" w:rsidRDefault="00BB0B5F" w:rsidP="00E34B7C">
            <w:pPr>
              <w:pStyle w:val="Body"/>
              <w:spacing w:before="120"/>
              <w:rPr>
                <w:sz w:val="20"/>
                <w:szCs w:val="20"/>
              </w:rPr>
            </w:pPr>
            <w:r w:rsidRPr="006A6AA1">
              <w:rPr>
                <w:sz w:val="20"/>
                <w:szCs w:val="20"/>
              </w:rPr>
              <w:t>NIC</w:t>
            </w:r>
            <w:r>
              <w:rPr>
                <w:sz w:val="20"/>
                <w:szCs w:val="20"/>
              </w:rPr>
              <w:t>520</w:t>
            </w:r>
          </w:p>
        </w:tc>
      </w:tr>
      <w:tr w:rsidR="00944F3A" w:rsidRPr="00524846" w14:paraId="7660C311" w14:textId="77777777" w:rsidTr="00EE045C">
        <w:trPr>
          <w:trHeight w:val="284"/>
        </w:trPr>
        <w:tc>
          <w:tcPr>
            <w:tcW w:w="1480" w:type="pct"/>
            <w:shd w:val="clear" w:color="auto" w:fill="E6E6E6"/>
            <w:vAlign w:val="center"/>
          </w:tcPr>
          <w:p w14:paraId="3C244DA3" w14:textId="77777777" w:rsidR="00944F3A" w:rsidRPr="00524846" w:rsidRDefault="00944F3A" w:rsidP="00E34B7C">
            <w:pPr>
              <w:pStyle w:val="Body"/>
              <w:spacing w:before="120"/>
              <w:rPr>
                <w:sz w:val="20"/>
                <w:szCs w:val="20"/>
              </w:rPr>
            </w:pPr>
            <w:r w:rsidRPr="00524846">
              <w:rPr>
                <w:sz w:val="20"/>
                <w:szCs w:val="20"/>
              </w:rPr>
              <w:t>NIC Firmware Version</w:t>
            </w:r>
          </w:p>
        </w:tc>
        <w:tc>
          <w:tcPr>
            <w:tcW w:w="3520" w:type="pct"/>
            <w:shd w:val="clear" w:color="auto" w:fill="E6E6E6"/>
            <w:vAlign w:val="center"/>
          </w:tcPr>
          <w:p w14:paraId="57C331F7" w14:textId="3C40C3C2" w:rsidR="00944F3A" w:rsidRPr="00524846" w:rsidRDefault="00BB0B5F" w:rsidP="00E34B7C">
            <w:pPr>
              <w:pStyle w:val="Body"/>
              <w:spacing w:before="120"/>
              <w:rPr>
                <w:sz w:val="20"/>
                <w:szCs w:val="20"/>
              </w:rPr>
            </w:pPr>
            <w:r>
              <w:rPr>
                <w:sz w:val="20"/>
                <w:szCs w:val="20"/>
              </w:rPr>
              <w:t>5.4.50</w:t>
            </w:r>
          </w:p>
        </w:tc>
      </w:tr>
      <w:tr w:rsidR="00944F3A" w:rsidRPr="00524846" w14:paraId="5025F2B4" w14:textId="77777777" w:rsidTr="00EE045C">
        <w:trPr>
          <w:trHeight w:val="284"/>
        </w:trPr>
        <w:tc>
          <w:tcPr>
            <w:tcW w:w="1480" w:type="pct"/>
            <w:shd w:val="clear" w:color="auto" w:fill="E6E6E6"/>
            <w:vAlign w:val="center"/>
          </w:tcPr>
          <w:p w14:paraId="79286A6B" w14:textId="77777777" w:rsidR="00944F3A" w:rsidRPr="00524846" w:rsidRDefault="00944F3A" w:rsidP="00E34B7C">
            <w:pPr>
              <w:pStyle w:val="Body"/>
              <w:spacing w:before="120"/>
              <w:rPr>
                <w:sz w:val="20"/>
                <w:szCs w:val="20"/>
              </w:rPr>
            </w:pPr>
            <w:r w:rsidRPr="00524846">
              <w:rPr>
                <w:sz w:val="20"/>
                <w:szCs w:val="20"/>
              </w:rPr>
              <w:t>AP Hardware Version</w:t>
            </w:r>
          </w:p>
        </w:tc>
        <w:tc>
          <w:tcPr>
            <w:tcW w:w="3520" w:type="pct"/>
            <w:shd w:val="clear" w:color="auto" w:fill="E6E6E6"/>
            <w:vAlign w:val="center"/>
          </w:tcPr>
          <w:p w14:paraId="1E8785D5" w14:textId="4A14AC51" w:rsidR="00944F3A" w:rsidRPr="00524846" w:rsidRDefault="00BB0B5F" w:rsidP="00E34B7C">
            <w:pPr>
              <w:pStyle w:val="Body"/>
              <w:spacing w:before="120"/>
              <w:rPr>
                <w:sz w:val="20"/>
                <w:szCs w:val="20"/>
              </w:rPr>
            </w:pPr>
            <w:r>
              <w:rPr>
                <w:sz w:val="20"/>
                <w:szCs w:val="20"/>
              </w:rPr>
              <w:t>AP</w:t>
            </w:r>
            <w:r w:rsidR="006572FE">
              <w:rPr>
                <w:sz w:val="20"/>
                <w:szCs w:val="20"/>
              </w:rPr>
              <w:t>5</w:t>
            </w:r>
          </w:p>
        </w:tc>
      </w:tr>
      <w:tr w:rsidR="00944F3A" w:rsidRPr="00524846" w14:paraId="7D22EA94" w14:textId="77777777" w:rsidTr="00EE045C">
        <w:trPr>
          <w:trHeight w:val="284"/>
        </w:trPr>
        <w:tc>
          <w:tcPr>
            <w:tcW w:w="1480" w:type="pct"/>
            <w:shd w:val="clear" w:color="auto" w:fill="E6E6E6"/>
            <w:vAlign w:val="center"/>
          </w:tcPr>
          <w:p w14:paraId="5ADCB151" w14:textId="77777777" w:rsidR="00944F3A" w:rsidRPr="00524846" w:rsidRDefault="00944F3A" w:rsidP="00E34B7C">
            <w:pPr>
              <w:pStyle w:val="Body"/>
              <w:spacing w:before="120"/>
              <w:rPr>
                <w:sz w:val="20"/>
                <w:szCs w:val="20"/>
              </w:rPr>
            </w:pPr>
            <w:r w:rsidRPr="00524846">
              <w:rPr>
                <w:sz w:val="20"/>
                <w:szCs w:val="20"/>
              </w:rPr>
              <w:t>AP Firmware Version</w:t>
            </w:r>
          </w:p>
        </w:tc>
        <w:tc>
          <w:tcPr>
            <w:tcW w:w="3520" w:type="pct"/>
            <w:shd w:val="clear" w:color="auto" w:fill="E6E6E6"/>
            <w:vAlign w:val="center"/>
          </w:tcPr>
          <w:p w14:paraId="5F8B46AB" w14:textId="7BFDB425" w:rsidR="00944F3A" w:rsidRPr="00524846" w:rsidRDefault="006572FE" w:rsidP="00E34B7C">
            <w:pPr>
              <w:pStyle w:val="Body"/>
              <w:spacing w:before="120"/>
              <w:rPr>
                <w:sz w:val="20"/>
                <w:szCs w:val="20"/>
              </w:rPr>
            </w:pPr>
            <w:r>
              <w:rPr>
                <w:sz w:val="20"/>
                <w:szCs w:val="20"/>
              </w:rPr>
              <w:t>5</w:t>
            </w:r>
            <w:r w:rsidR="00BB0B5F">
              <w:rPr>
                <w:sz w:val="20"/>
                <w:szCs w:val="20"/>
              </w:rPr>
              <w:t>.</w:t>
            </w:r>
            <w:r>
              <w:rPr>
                <w:sz w:val="20"/>
                <w:szCs w:val="20"/>
              </w:rPr>
              <w:t>4</w:t>
            </w:r>
            <w:r w:rsidR="00BB0B5F">
              <w:rPr>
                <w:sz w:val="20"/>
                <w:szCs w:val="20"/>
              </w:rPr>
              <w:t>.60</w:t>
            </w:r>
            <w:r>
              <w:rPr>
                <w:sz w:val="20"/>
                <w:szCs w:val="20"/>
              </w:rPr>
              <w:t>40</w:t>
            </w:r>
          </w:p>
        </w:tc>
      </w:tr>
      <w:tr w:rsidR="00944F3A" w:rsidRPr="00524846" w14:paraId="3847CA60" w14:textId="77777777" w:rsidTr="00EE045C">
        <w:trPr>
          <w:trHeight w:val="284"/>
        </w:trPr>
        <w:tc>
          <w:tcPr>
            <w:tcW w:w="1480" w:type="pct"/>
            <w:shd w:val="clear" w:color="auto" w:fill="E6E6E6"/>
            <w:vAlign w:val="center"/>
          </w:tcPr>
          <w:p w14:paraId="3F8E3583" w14:textId="77777777" w:rsidR="00944F3A" w:rsidRPr="00524846" w:rsidRDefault="00944F3A" w:rsidP="00E34B7C">
            <w:pPr>
              <w:pStyle w:val="Body"/>
              <w:spacing w:before="120"/>
              <w:rPr>
                <w:sz w:val="20"/>
                <w:szCs w:val="20"/>
              </w:rPr>
            </w:pPr>
            <w:r w:rsidRPr="00524846">
              <w:rPr>
                <w:sz w:val="20"/>
                <w:szCs w:val="20"/>
              </w:rPr>
              <w:t>Environments</w:t>
            </w:r>
          </w:p>
        </w:tc>
        <w:tc>
          <w:tcPr>
            <w:tcW w:w="3520" w:type="pct"/>
            <w:shd w:val="clear" w:color="auto" w:fill="E6E6E6"/>
            <w:vAlign w:val="center"/>
          </w:tcPr>
          <w:p w14:paraId="4DA7C545" w14:textId="0746D08A" w:rsidR="00944F3A" w:rsidRPr="00524846" w:rsidRDefault="006572FE" w:rsidP="00E34B7C">
            <w:pPr>
              <w:pStyle w:val="Body"/>
              <w:spacing w:before="120"/>
              <w:rPr>
                <w:sz w:val="20"/>
                <w:szCs w:val="20"/>
              </w:rPr>
            </w:pPr>
            <w:r>
              <w:rPr>
                <w:sz w:val="20"/>
                <w:szCs w:val="20"/>
              </w:rPr>
              <w:t>DEV</w:t>
            </w:r>
          </w:p>
        </w:tc>
      </w:tr>
      <w:tr w:rsidR="00944F3A" w:rsidRPr="00524846" w14:paraId="25F8AC0C" w14:textId="77777777" w:rsidTr="00EE045C">
        <w:trPr>
          <w:trHeight w:val="284"/>
        </w:trPr>
        <w:tc>
          <w:tcPr>
            <w:tcW w:w="1480" w:type="pct"/>
            <w:shd w:val="clear" w:color="auto" w:fill="E6E6E6"/>
            <w:vAlign w:val="center"/>
          </w:tcPr>
          <w:p w14:paraId="352B8457" w14:textId="77777777" w:rsidR="00944F3A" w:rsidRPr="00524846" w:rsidRDefault="00944F3A" w:rsidP="00E34B7C">
            <w:pPr>
              <w:pStyle w:val="Body"/>
              <w:spacing w:before="120"/>
              <w:rPr>
                <w:sz w:val="20"/>
                <w:szCs w:val="20"/>
              </w:rPr>
            </w:pPr>
            <w:r w:rsidRPr="00524846">
              <w:rPr>
                <w:sz w:val="20"/>
                <w:szCs w:val="20"/>
              </w:rPr>
              <w:t>AMM Version</w:t>
            </w:r>
          </w:p>
        </w:tc>
        <w:tc>
          <w:tcPr>
            <w:tcW w:w="3520" w:type="pct"/>
            <w:shd w:val="clear" w:color="auto" w:fill="E6E6E6"/>
            <w:vAlign w:val="center"/>
          </w:tcPr>
          <w:p w14:paraId="6180D1AC" w14:textId="7988F25C" w:rsidR="00944F3A" w:rsidRPr="00E34B7C" w:rsidRDefault="006572FE" w:rsidP="00BB0B5F">
            <w:pPr>
              <w:pStyle w:val="Body"/>
              <w:spacing w:before="120"/>
              <w:jc w:val="left"/>
              <w:rPr>
                <w:sz w:val="20"/>
                <w:szCs w:val="20"/>
              </w:rPr>
            </w:pPr>
            <w:r w:rsidRPr="006572FE">
              <w:t>5.0.14-REV13</w:t>
            </w:r>
          </w:p>
        </w:tc>
      </w:tr>
      <w:tr w:rsidR="00944F3A" w:rsidRPr="00524846" w14:paraId="6A12495A" w14:textId="77777777" w:rsidTr="00EE045C">
        <w:trPr>
          <w:trHeight w:val="284"/>
        </w:trPr>
        <w:tc>
          <w:tcPr>
            <w:tcW w:w="1480" w:type="pct"/>
            <w:shd w:val="clear" w:color="auto" w:fill="E6E6E6"/>
            <w:vAlign w:val="center"/>
          </w:tcPr>
          <w:p w14:paraId="4FED05CD" w14:textId="77777777" w:rsidR="00944F3A" w:rsidRPr="00524846" w:rsidRDefault="00944F3A" w:rsidP="00E34B7C">
            <w:pPr>
              <w:pStyle w:val="Body"/>
              <w:spacing w:before="120"/>
              <w:rPr>
                <w:sz w:val="20"/>
                <w:szCs w:val="20"/>
              </w:rPr>
            </w:pPr>
            <w:r w:rsidRPr="00524846">
              <w:rPr>
                <w:sz w:val="20"/>
                <w:szCs w:val="20"/>
              </w:rPr>
              <w:t>MPC Version</w:t>
            </w:r>
          </w:p>
        </w:tc>
        <w:tc>
          <w:tcPr>
            <w:tcW w:w="3520" w:type="pct"/>
            <w:shd w:val="clear" w:color="auto" w:fill="E6E6E6"/>
            <w:vAlign w:val="center"/>
          </w:tcPr>
          <w:p w14:paraId="53046136" w14:textId="60C5972F" w:rsidR="00944F3A" w:rsidRPr="00524846" w:rsidRDefault="00BB0B5F" w:rsidP="00BB0B5F">
            <w:pPr>
              <w:pStyle w:val="Body"/>
              <w:rPr>
                <w:sz w:val="20"/>
                <w:szCs w:val="20"/>
              </w:rPr>
            </w:pPr>
            <w:r>
              <w:rPr>
                <w:sz w:val="20"/>
                <w:szCs w:val="20"/>
              </w:rPr>
              <w:t>V</w:t>
            </w:r>
            <w:r w:rsidRPr="002A6642">
              <w:rPr>
                <w:sz w:val="20"/>
                <w:szCs w:val="20"/>
              </w:rPr>
              <w:t>ersion 4.16.</w:t>
            </w:r>
            <w:r>
              <w:rPr>
                <w:sz w:val="20"/>
                <w:szCs w:val="20"/>
              </w:rPr>
              <w:t>7</w:t>
            </w:r>
          </w:p>
        </w:tc>
      </w:tr>
      <w:tr w:rsidR="00944F3A" w:rsidRPr="00524846" w14:paraId="034704AF" w14:textId="77777777" w:rsidTr="00EE045C">
        <w:trPr>
          <w:trHeight w:val="547"/>
        </w:trPr>
        <w:tc>
          <w:tcPr>
            <w:tcW w:w="1480" w:type="pct"/>
            <w:shd w:val="clear" w:color="auto" w:fill="E6E6E6"/>
            <w:vAlign w:val="center"/>
          </w:tcPr>
          <w:p w14:paraId="5A9501BF" w14:textId="77777777" w:rsidR="00944F3A" w:rsidRPr="00524846" w:rsidRDefault="00944F3A" w:rsidP="00E34B7C">
            <w:pPr>
              <w:pStyle w:val="Body"/>
              <w:spacing w:before="120"/>
              <w:rPr>
                <w:sz w:val="20"/>
                <w:szCs w:val="20"/>
              </w:rPr>
            </w:pPr>
            <w:r w:rsidRPr="00524846">
              <w:rPr>
                <w:sz w:val="20"/>
                <w:szCs w:val="20"/>
              </w:rPr>
              <w:t>Meter Program name</w:t>
            </w:r>
          </w:p>
        </w:tc>
        <w:tc>
          <w:tcPr>
            <w:tcW w:w="3520" w:type="pct"/>
            <w:shd w:val="clear" w:color="auto" w:fill="E6E6E6"/>
            <w:vAlign w:val="center"/>
          </w:tcPr>
          <w:p w14:paraId="2170E67D" w14:textId="42EC9A19" w:rsidR="00E34B7C" w:rsidRPr="00524846" w:rsidRDefault="00B30BD9" w:rsidP="00E34B7C">
            <w:pPr>
              <w:pStyle w:val="Body"/>
              <w:spacing w:before="120"/>
              <w:rPr>
                <w:sz w:val="20"/>
                <w:szCs w:val="20"/>
              </w:rPr>
            </w:pPr>
            <w:r>
              <w:rPr>
                <w:sz w:val="20"/>
                <w:szCs w:val="20"/>
              </w:rPr>
              <w:t>12MP</w:t>
            </w:r>
            <w:r w:rsidR="00B75E99">
              <w:rPr>
                <w:sz w:val="20"/>
                <w:szCs w:val="20"/>
              </w:rPr>
              <w:t>5_</w:t>
            </w:r>
            <w:r w:rsidR="00B950C1">
              <w:rPr>
                <w:sz w:val="20"/>
                <w:szCs w:val="20"/>
              </w:rPr>
              <w:t>AD2</w:t>
            </w:r>
          </w:p>
        </w:tc>
      </w:tr>
      <w:tr w:rsidR="00944F3A" w:rsidRPr="00524846" w14:paraId="463B3020" w14:textId="77777777" w:rsidTr="00EE045C">
        <w:trPr>
          <w:trHeight w:val="284"/>
        </w:trPr>
        <w:tc>
          <w:tcPr>
            <w:tcW w:w="1480" w:type="pct"/>
            <w:shd w:val="clear" w:color="auto" w:fill="E6E6E6"/>
            <w:vAlign w:val="center"/>
          </w:tcPr>
          <w:p w14:paraId="568B54B0" w14:textId="77777777" w:rsidR="00944F3A" w:rsidRPr="00524846" w:rsidRDefault="00944F3A" w:rsidP="00E34B7C">
            <w:pPr>
              <w:pStyle w:val="Body"/>
              <w:spacing w:before="120"/>
              <w:rPr>
                <w:sz w:val="20"/>
                <w:szCs w:val="20"/>
              </w:rPr>
            </w:pPr>
            <w:r w:rsidRPr="00524846">
              <w:rPr>
                <w:sz w:val="20"/>
                <w:szCs w:val="20"/>
              </w:rPr>
              <w:t>Meter program version</w:t>
            </w:r>
          </w:p>
        </w:tc>
        <w:tc>
          <w:tcPr>
            <w:tcW w:w="3520" w:type="pct"/>
            <w:shd w:val="clear" w:color="auto" w:fill="E6E6E6"/>
            <w:vAlign w:val="center"/>
          </w:tcPr>
          <w:p w14:paraId="3A3CB6BC" w14:textId="022EB64E" w:rsidR="00944F3A" w:rsidRPr="00524846" w:rsidRDefault="00095AE4" w:rsidP="00E34B7C">
            <w:pPr>
              <w:pStyle w:val="Body"/>
              <w:spacing w:before="120"/>
              <w:rPr>
                <w:sz w:val="20"/>
                <w:szCs w:val="20"/>
              </w:rPr>
            </w:pPr>
            <w:r>
              <w:rPr>
                <w:sz w:val="20"/>
                <w:szCs w:val="20"/>
              </w:rPr>
              <w:t>1</w:t>
            </w:r>
          </w:p>
        </w:tc>
      </w:tr>
      <w:tr w:rsidR="00944F3A" w:rsidRPr="00524846" w14:paraId="661B68B9" w14:textId="77777777" w:rsidTr="00EE045C">
        <w:trPr>
          <w:trHeight w:val="284"/>
        </w:trPr>
        <w:tc>
          <w:tcPr>
            <w:tcW w:w="1480" w:type="pct"/>
            <w:shd w:val="clear" w:color="auto" w:fill="E6E6E6"/>
            <w:vAlign w:val="center"/>
          </w:tcPr>
          <w:p w14:paraId="67B20FB1" w14:textId="77777777" w:rsidR="00944F3A" w:rsidRPr="00524846" w:rsidRDefault="00944F3A" w:rsidP="00E34B7C">
            <w:pPr>
              <w:pStyle w:val="Body"/>
              <w:spacing w:before="120"/>
              <w:rPr>
                <w:sz w:val="20"/>
                <w:szCs w:val="20"/>
              </w:rPr>
            </w:pPr>
            <w:r w:rsidRPr="00524846">
              <w:rPr>
                <w:sz w:val="20"/>
                <w:szCs w:val="20"/>
              </w:rPr>
              <w:t>Meter program file name</w:t>
            </w:r>
          </w:p>
        </w:tc>
        <w:tc>
          <w:tcPr>
            <w:tcW w:w="3520" w:type="pct"/>
            <w:shd w:val="clear" w:color="auto" w:fill="E6E6E6"/>
            <w:vAlign w:val="center"/>
          </w:tcPr>
          <w:p w14:paraId="3510F1DD" w14:textId="072FC68C" w:rsidR="00E34B7C" w:rsidRPr="00EE045C" w:rsidRDefault="00B30BD9" w:rsidP="00E34B7C">
            <w:pPr>
              <w:pStyle w:val="Body"/>
              <w:spacing w:before="120"/>
              <w:rPr>
                <w:sz w:val="20"/>
                <w:szCs w:val="20"/>
              </w:rPr>
            </w:pPr>
            <w:r>
              <w:rPr>
                <w:sz w:val="20"/>
                <w:szCs w:val="20"/>
              </w:rPr>
              <w:t>12MP</w:t>
            </w:r>
            <w:r w:rsidR="004A4282" w:rsidRPr="004A4282">
              <w:rPr>
                <w:sz w:val="20"/>
                <w:szCs w:val="20"/>
              </w:rPr>
              <w:t>5_</w:t>
            </w:r>
            <w:r w:rsidR="00B950C1">
              <w:rPr>
                <w:sz w:val="20"/>
                <w:szCs w:val="20"/>
              </w:rPr>
              <w:t>AD2</w:t>
            </w:r>
            <w:r w:rsidR="004A4282" w:rsidRPr="004A4282">
              <w:rPr>
                <w:sz w:val="20"/>
                <w:szCs w:val="20"/>
              </w:rPr>
              <w:t>_v1_FPH7G01.Xml</w:t>
            </w:r>
          </w:p>
        </w:tc>
      </w:tr>
      <w:bookmarkEnd w:id="10"/>
    </w:tbl>
    <w:p w14:paraId="5EBB5879" w14:textId="77E2B217" w:rsidR="00944F3A" w:rsidRPr="00DD4109" w:rsidRDefault="00944F3A" w:rsidP="001E30C4">
      <w:pPr>
        <w:pStyle w:val="Body"/>
      </w:pPr>
    </w:p>
    <w:p w14:paraId="52992384" w14:textId="77777777" w:rsidR="00597A8B" w:rsidRDefault="00597A8B" w:rsidP="00597A8B">
      <w:pPr>
        <w:pStyle w:val="Heading2"/>
        <w:tabs>
          <w:tab w:val="clear" w:pos="680"/>
          <w:tab w:val="num" w:pos="851"/>
        </w:tabs>
        <w:ind w:left="851" w:hanging="851"/>
      </w:pPr>
      <w:bookmarkStart w:id="11" w:name="_Toc153373577"/>
      <w:r>
        <w:lastRenderedPageBreak/>
        <w:t>Test Results Overview</w:t>
      </w:r>
      <w:bookmarkEnd w:id="11"/>
    </w:p>
    <w:p w14:paraId="57F44FCD" w14:textId="3A828E8C" w:rsidR="009B5044" w:rsidRDefault="009B5044" w:rsidP="009B5044">
      <w:pPr>
        <w:pStyle w:val="Body"/>
        <w:rPr>
          <w:i/>
        </w:rPr>
      </w:pPr>
    </w:p>
    <w:tbl>
      <w:tblPr>
        <w:tblW w:w="5129"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3238"/>
        <w:gridCol w:w="6020"/>
      </w:tblGrid>
      <w:tr w:rsidR="009F4B73" w:rsidRPr="00524846" w14:paraId="27A83A6B" w14:textId="77777777" w:rsidTr="000C2E9D">
        <w:trPr>
          <w:trHeight w:val="284"/>
        </w:trPr>
        <w:tc>
          <w:tcPr>
            <w:tcW w:w="1749" w:type="pct"/>
            <w:shd w:val="clear" w:color="auto" w:fill="E6E6E6"/>
            <w:vAlign w:val="center"/>
          </w:tcPr>
          <w:p w14:paraId="6DFCF554" w14:textId="582C9589" w:rsidR="009F4B73" w:rsidRPr="00524846" w:rsidRDefault="009F4B73" w:rsidP="00E34B7C">
            <w:pPr>
              <w:pStyle w:val="Body"/>
              <w:spacing w:before="120"/>
              <w:rPr>
                <w:sz w:val="20"/>
                <w:szCs w:val="20"/>
              </w:rPr>
            </w:pPr>
            <w:r>
              <w:rPr>
                <w:sz w:val="20"/>
                <w:szCs w:val="20"/>
              </w:rPr>
              <w:t>ALM Domain</w:t>
            </w:r>
          </w:p>
        </w:tc>
        <w:tc>
          <w:tcPr>
            <w:tcW w:w="3251" w:type="pct"/>
            <w:shd w:val="clear" w:color="auto" w:fill="E6E6E6"/>
            <w:vAlign w:val="center"/>
          </w:tcPr>
          <w:p w14:paraId="1C5C9AB8" w14:textId="66F6D05D" w:rsidR="009F4B73" w:rsidRDefault="009F4B73" w:rsidP="00E34B7C">
            <w:pPr>
              <w:pStyle w:val="Body"/>
              <w:spacing w:before="120"/>
              <w:rPr>
                <w:sz w:val="20"/>
                <w:szCs w:val="20"/>
              </w:rPr>
            </w:pPr>
            <w:r>
              <w:rPr>
                <w:sz w:val="20"/>
                <w:szCs w:val="20"/>
              </w:rPr>
              <w:t>TESTING_SERVICES</w:t>
            </w:r>
          </w:p>
        </w:tc>
      </w:tr>
      <w:tr w:rsidR="009F4B73" w:rsidRPr="00524846" w14:paraId="28652AF5" w14:textId="77777777" w:rsidTr="000C2E9D">
        <w:trPr>
          <w:trHeight w:val="284"/>
        </w:trPr>
        <w:tc>
          <w:tcPr>
            <w:tcW w:w="1749" w:type="pct"/>
            <w:shd w:val="clear" w:color="auto" w:fill="E6E6E6"/>
            <w:vAlign w:val="center"/>
          </w:tcPr>
          <w:p w14:paraId="7BD5EFD6" w14:textId="7CB6210A" w:rsidR="009F4B73" w:rsidRPr="00524846" w:rsidRDefault="009F4B73" w:rsidP="00E34B7C">
            <w:pPr>
              <w:pStyle w:val="Body"/>
              <w:spacing w:before="120"/>
              <w:rPr>
                <w:sz w:val="20"/>
                <w:szCs w:val="20"/>
              </w:rPr>
            </w:pPr>
            <w:r>
              <w:rPr>
                <w:sz w:val="20"/>
                <w:szCs w:val="20"/>
              </w:rPr>
              <w:t>ALM Project</w:t>
            </w:r>
          </w:p>
        </w:tc>
        <w:tc>
          <w:tcPr>
            <w:tcW w:w="3251" w:type="pct"/>
            <w:shd w:val="clear" w:color="auto" w:fill="E6E6E6"/>
            <w:vAlign w:val="center"/>
          </w:tcPr>
          <w:p w14:paraId="595EE432" w14:textId="03AC0513" w:rsidR="009F4B73" w:rsidRDefault="009F4B73" w:rsidP="00E34B7C">
            <w:pPr>
              <w:pStyle w:val="Body"/>
              <w:spacing w:before="120"/>
              <w:rPr>
                <w:sz w:val="20"/>
                <w:szCs w:val="20"/>
              </w:rPr>
            </w:pPr>
            <w:r>
              <w:rPr>
                <w:sz w:val="20"/>
                <w:szCs w:val="20"/>
              </w:rPr>
              <w:t>NC_QUIALITY</w:t>
            </w:r>
          </w:p>
        </w:tc>
      </w:tr>
      <w:tr w:rsidR="009F4B73" w:rsidRPr="00524846" w14:paraId="4D2E7CC8" w14:textId="77777777" w:rsidTr="000C2E9D">
        <w:trPr>
          <w:trHeight w:val="284"/>
        </w:trPr>
        <w:tc>
          <w:tcPr>
            <w:tcW w:w="1749" w:type="pct"/>
            <w:shd w:val="clear" w:color="auto" w:fill="E6E6E6"/>
            <w:vAlign w:val="center"/>
          </w:tcPr>
          <w:p w14:paraId="4C2DB5D8" w14:textId="7A4EE1E4" w:rsidR="009F4B73" w:rsidRPr="00524846" w:rsidRDefault="009F4B73" w:rsidP="00E34B7C">
            <w:pPr>
              <w:pStyle w:val="Body"/>
              <w:spacing w:before="120"/>
              <w:rPr>
                <w:sz w:val="20"/>
                <w:szCs w:val="20"/>
              </w:rPr>
            </w:pPr>
            <w:r>
              <w:rPr>
                <w:sz w:val="20"/>
                <w:szCs w:val="20"/>
              </w:rPr>
              <w:t>Test Lab Path</w:t>
            </w:r>
          </w:p>
        </w:tc>
        <w:tc>
          <w:tcPr>
            <w:tcW w:w="3251" w:type="pct"/>
            <w:shd w:val="clear" w:color="auto" w:fill="E6E6E6"/>
            <w:vAlign w:val="center"/>
          </w:tcPr>
          <w:p w14:paraId="10A60C31" w14:textId="7B23A6CF" w:rsidR="009F4B73" w:rsidRPr="009F4B73" w:rsidRDefault="009F4B73" w:rsidP="009F4B73">
            <w:pPr>
              <w:pStyle w:val="Body"/>
              <w:spacing w:before="120"/>
              <w:jc w:val="left"/>
              <w:rPr>
                <w:i/>
                <w:iCs/>
                <w:sz w:val="20"/>
                <w:szCs w:val="20"/>
              </w:rPr>
            </w:pPr>
            <w:r w:rsidRPr="009F4B73">
              <w:rPr>
                <w:i/>
                <w:iCs/>
                <w:sz w:val="20"/>
                <w:szCs w:val="20"/>
              </w:rPr>
              <w:t>Root</w:t>
            </w:r>
            <w:r>
              <w:rPr>
                <w:i/>
                <w:iCs/>
                <w:sz w:val="20"/>
                <w:szCs w:val="20"/>
              </w:rPr>
              <w:t>-&gt;</w:t>
            </w:r>
            <w:r w:rsidR="00856DC9">
              <w:rPr>
                <w:i/>
                <w:iCs/>
                <w:sz w:val="20"/>
                <w:szCs w:val="20"/>
              </w:rPr>
              <w:t>VPN</w:t>
            </w:r>
            <w:r>
              <w:rPr>
                <w:i/>
                <w:iCs/>
                <w:sz w:val="20"/>
                <w:szCs w:val="20"/>
              </w:rPr>
              <w:t>-&gt;</w:t>
            </w:r>
            <w:r w:rsidR="00856DC9">
              <w:t xml:space="preserve"> </w:t>
            </w:r>
            <w:r w:rsidR="00856DC9" w:rsidRPr="00856DC9">
              <w:rPr>
                <w:i/>
                <w:iCs/>
                <w:sz w:val="20"/>
                <w:szCs w:val="20"/>
              </w:rPr>
              <w:t>202</w:t>
            </w:r>
            <w:r w:rsidR="006572FE">
              <w:rPr>
                <w:i/>
                <w:iCs/>
                <w:sz w:val="20"/>
                <w:szCs w:val="20"/>
              </w:rPr>
              <w:t>4</w:t>
            </w:r>
            <w:r w:rsidR="00856DC9" w:rsidRPr="00856DC9">
              <w:rPr>
                <w:i/>
                <w:iCs/>
                <w:sz w:val="20"/>
                <w:szCs w:val="20"/>
              </w:rPr>
              <w:t xml:space="preserve"> - Secure DLMS Programs </w:t>
            </w:r>
            <w:r w:rsidR="000C2E9D">
              <w:rPr>
                <w:i/>
                <w:iCs/>
                <w:sz w:val="20"/>
                <w:szCs w:val="20"/>
              </w:rPr>
              <w:t>-&gt;</w:t>
            </w:r>
            <w:r w:rsidR="00856DC9">
              <w:t xml:space="preserve"> </w:t>
            </w:r>
          </w:p>
        </w:tc>
      </w:tr>
      <w:tr w:rsidR="00944F3A" w:rsidRPr="00524846" w14:paraId="738CBFC4" w14:textId="77777777" w:rsidTr="000C2E9D">
        <w:trPr>
          <w:trHeight w:val="284"/>
        </w:trPr>
        <w:tc>
          <w:tcPr>
            <w:tcW w:w="1749" w:type="pct"/>
            <w:shd w:val="clear" w:color="auto" w:fill="E6E6E6"/>
            <w:vAlign w:val="center"/>
          </w:tcPr>
          <w:p w14:paraId="40BCECA6" w14:textId="77777777" w:rsidR="00944F3A" w:rsidRPr="00524846" w:rsidRDefault="00944F3A" w:rsidP="00E34B7C">
            <w:pPr>
              <w:pStyle w:val="Body"/>
              <w:spacing w:before="120"/>
              <w:rPr>
                <w:sz w:val="20"/>
                <w:szCs w:val="20"/>
              </w:rPr>
            </w:pPr>
            <w:r w:rsidRPr="00524846">
              <w:rPr>
                <w:sz w:val="20"/>
                <w:szCs w:val="20"/>
              </w:rPr>
              <w:t>Name of Test Plans</w:t>
            </w:r>
          </w:p>
        </w:tc>
        <w:tc>
          <w:tcPr>
            <w:tcW w:w="3251" w:type="pct"/>
            <w:shd w:val="clear" w:color="auto" w:fill="E6E6E6"/>
            <w:vAlign w:val="center"/>
          </w:tcPr>
          <w:p w14:paraId="2ACF7373" w14:textId="330B6645" w:rsidR="00944F3A" w:rsidRPr="00524846" w:rsidRDefault="00856DC9" w:rsidP="00E34B7C">
            <w:pPr>
              <w:pStyle w:val="Body"/>
              <w:spacing w:before="120"/>
              <w:rPr>
                <w:sz w:val="20"/>
                <w:szCs w:val="20"/>
              </w:rPr>
            </w:pPr>
            <w:r w:rsidRPr="00856DC9">
              <w:rPr>
                <w:sz w:val="20"/>
                <w:szCs w:val="20"/>
              </w:rPr>
              <w:t>I510_</w:t>
            </w:r>
            <w:r w:rsidR="00B30BD9">
              <w:rPr>
                <w:sz w:val="20"/>
                <w:szCs w:val="20"/>
              </w:rPr>
              <w:t>12MP</w:t>
            </w:r>
            <w:r w:rsidRPr="00856DC9">
              <w:rPr>
                <w:sz w:val="20"/>
                <w:szCs w:val="20"/>
              </w:rPr>
              <w:t>5_</w:t>
            </w:r>
            <w:r w:rsidR="00B950C1">
              <w:rPr>
                <w:sz w:val="20"/>
                <w:szCs w:val="20"/>
              </w:rPr>
              <w:t>AD2</w:t>
            </w:r>
            <w:r w:rsidRPr="00856DC9">
              <w:rPr>
                <w:sz w:val="20"/>
                <w:szCs w:val="20"/>
              </w:rPr>
              <w:t>_v1_FPH7G01</w:t>
            </w:r>
          </w:p>
        </w:tc>
      </w:tr>
      <w:tr w:rsidR="00944F3A" w:rsidRPr="00524846" w14:paraId="6CC13C90" w14:textId="77777777" w:rsidTr="000C2E9D">
        <w:trPr>
          <w:trHeight w:val="284"/>
        </w:trPr>
        <w:tc>
          <w:tcPr>
            <w:tcW w:w="1749" w:type="pct"/>
            <w:shd w:val="clear" w:color="auto" w:fill="E6E6E6"/>
            <w:vAlign w:val="center"/>
          </w:tcPr>
          <w:p w14:paraId="79A5BCDC" w14:textId="77777777" w:rsidR="00944F3A" w:rsidRPr="00524846" w:rsidRDefault="00944F3A" w:rsidP="00E34B7C">
            <w:pPr>
              <w:pStyle w:val="Body"/>
              <w:spacing w:before="120"/>
              <w:rPr>
                <w:sz w:val="20"/>
                <w:szCs w:val="20"/>
              </w:rPr>
            </w:pPr>
            <w:r w:rsidRPr="00524846">
              <w:rPr>
                <w:sz w:val="20"/>
                <w:szCs w:val="20"/>
              </w:rPr>
              <w:t>Test Period</w:t>
            </w:r>
          </w:p>
        </w:tc>
        <w:tc>
          <w:tcPr>
            <w:tcW w:w="3251" w:type="pct"/>
            <w:shd w:val="clear" w:color="auto" w:fill="E6E6E6"/>
            <w:vAlign w:val="center"/>
          </w:tcPr>
          <w:p w14:paraId="664B2B19" w14:textId="3EFBC1EF" w:rsidR="00944F3A" w:rsidRPr="00524846" w:rsidRDefault="00B30BD9" w:rsidP="00E34B7C">
            <w:pPr>
              <w:pStyle w:val="Body"/>
              <w:spacing w:before="120"/>
              <w:rPr>
                <w:sz w:val="20"/>
                <w:szCs w:val="20"/>
              </w:rPr>
            </w:pPr>
            <w:r>
              <w:rPr>
                <w:sz w:val="20"/>
                <w:szCs w:val="20"/>
              </w:rPr>
              <w:t>1</w:t>
            </w:r>
            <w:r w:rsidR="00B950C1">
              <w:rPr>
                <w:sz w:val="20"/>
                <w:szCs w:val="20"/>
              </w:rPr>
              <w:t>6</w:t>
            </w:r>
            <w:r w:rsidR="00944F3A" w:rsidRPr="00524846">
              <w:rPr>
                <w:sz w:val="20"/>
                <w:szCs w:val="20"/>
              </w:rPr>
              <w:t>/</w:t>
            </w:r>
            <w:r w:rsidR="00F63FE2">
              <w:rPr>
                <w:sz w:val="20"/>
                <w:szCs w:val="20"/>
              </w:rPr>
              <w:t>0</w:t>
            </w:r>
            <w:r>
              <w:rPr>
                <w:sz w:val="20"/>
                <w:szCs w:val="20"/>
              </w:rPr>
              <w:t>2</w:t>
            </w:r>
            <w:r w:rsidR="00944F3A" w:rsidRPr="00524846">
              <w:rPr>
                <w:sz w:val="20"/>
                <w:szCs w:val="20"/>
              </w:rPr>
              <w:t>/</w:t>
            </w:r>
            <w:r w:rsidR="00F63FE2" w:rsidRPr="00524846">
              <w:rPr>
                <w:sz w:val="20"/>
                <w:szCs w:val="20"/>
              </w:rPr>
              <w:t>20</w:t>
            </w:r>
            <w:r w:rsidR="00F63FE2">
              <w:rPr>
                <w:sz w:val="20"/>
                <w:szCs w:val="20"/>
              </w:rPr>
              <w:t>24</w:t>
            </w:r>
            <w:r w:rsidR="00F63FE2" w:rsidRPr="00524846">
              <w:rPr>
                <w:sz w:val="20"/>
                <w:szCs w:val="20"/>
              </w:rPr>
              <w:t xml:space="preserve"> </w:t>
            </w:r>
            <w:r w:rsidR="00944F3A">
              <w:rPr>
                <w:sz w:val="20"/>
                <w:szCs w:val="20"/>
              </w:rPr>
              <w:t xml:space="preserve">– </w:t>
            </w:r>
            <w:r>
              <w:rPr>
                <w:sz w:val="20"/>
                <w:szCs w:val="20"/>
              </w:rPr>
              <w:t>2</w:t>
            </w:r>
            <w:r w:rsidR="00B950C1">
              <w:rPr>
                <w:sz w:val="20"/>
                <w:szCs w:val="20"/>
              </w:rPr>
              <w:t>9</w:t>
            </w:r>
            <w:r w:rsidR="00944F3A">
              <w:rPr>
                <w:sz w:val="20"/>
                <w:szCs w:val="20"/>
              </w:rPr>
              <w:t>/</w:t>
            </w:r>
            <w:r w:rsidR="00F63FE2">
              <w:rPr>
                <w:sz w:val="20"/>
                <w:szCs w:val="20"/>
              </w:rPr>
              <w:t>0</w:t>
            </w:r>
            <w:r>
              <w:rPr>
                <w:sz w:val="20"/>
                <w:szCs w:val="20"/>
              </w:rPr>
              <w:t>2</w:t>
            </w:r>
            <w:r w:rsidR="00944F3A">
              <w:rPr>
                <w:sz w:val="20"/>
                <w:szCs w:val="20"/>
              </w:rPr>
              <w:t>/</w:t>
            </w:r>
            <w:r w:rsidR="00F63FE2">
              <w:rPr>
                <w:sz w:val="20"/>
                <w:szCs w:val="20"/>
              </w:rPr>
              <w:t>2024</w:t>
            </w:r>
          </w:p>
        </w:tc>
      </w:tr>
      <w:tr w:rsidR="00944F3A" w:rsidRPr="00524846" w14:paraId="687A3EB0" w14:textId="77777777" w:rsidTr="000C2E9D">
        <w:trPr>
          <w:trHeight w:val="284"/>
        </w:trPr>
        <w:tc>
          <w:tcPr>
            <w:tcW w:w="1749" w:type="pct"/>
            <w:shd w:val="clear" w:color="auto" w:fill="E6E6E6"/>
            <w:vAlign w:val="center"/>
          </w:tcPr>
          <w:p w14:paraId="4C3D6263" w14:textId="77777777" w:rsidR="00944F3A" w:rsidRPr="00524846" w:rsidRDefault="00944F3A" w:rsidP="00E34B7C">
            <w:pPr>
              <w:pStyle w:val="Body"/>
              <w:spacing w:before="120"/>
              <w:rPr>
                <w:sz w:val="20"/>
                <w:szCs w:val="20"/>
              </w:rPr>
            </w:pPr>
            <w:r w:rsidRPr="00524846">
              <w:rPr>
                <w:sz w:val="20"/>
                <w:szCs w:val="20"/>
              </w:rPr>
              <w:t>Test Location</w:t>
            </w:r>
          </w:p>
        </w:tc>
        <w:tc>
          <w:tcPr>
            <w:tcW w:w="3251" w:type="pct"/>
            <w:shd w:val="clear" w:color="auto" w:fill="E6E6E6"/>
            <w:vAlign w:val="center"/>
          </w:tcPr>
          <w:p w14:paraId="69F45664" w14:textId="77777777" w:rsidR="00944F3A" w:rsidRPr="00524846" w:rsidRDefault="00944F3A" w:rsidP="00E34B7C">
            <w:pPr>
              <w:pStyle w:val="Body"/>
              <w:spacing w:before="120"/>
              <w:rPr>
                <w:sz w:val="20"/>
                <w:szCs w:val="20"/>
              </w:rPr>
            </w:pPr>
            <w:r w:rsidRPr="00524846">
              <w:rPr>
                <w:sz w:val="20"/>
                <w:szCs w:val="20"/>
              </w:rPr>
              <w:t>AMI Technology Laboratory</w:t>
            </w:r>
          </w:p>
          <w:p w14:paraId="5607133F" w14:textId="411942FF" w:rsidR="00944F3A" w:rsidRPr="00524846" w:rsidRDefault="00856DC9" w:rsidP="00E34B7C">
            <w:pPr>
              <w:pStyle w:val="Body"/>
              <w:spacing w:before="120"/>
              <w:rPr>
                <w:sz w:val="20"/>
                <w:szCs w:val="20"/>
              </w:rPr>
            </w:pPr>
            <w:r>
              <w:rPr>
                <w:sz w:val="20"/>
                <w:szCs w:val="20"/>
              </w:rPr>
              <w:t>7 Cahir Ct, Brooklyn</w:t>
            </w:r>
          </w:p>
        </w:tc>
      </w:tr>
      <w:tr w:rsidR="00944F3A" w:rsidRPr="00524846" w14:paraId="4649B750" w14:textId="77777777" w:rsidTr="000C2E9D">
        <w:trPr>
          <w:trHeight w:val="284"/>
        </w:trPr>
        <w:tc>
          <w:tcPr>
            <w:tcW w:w="1749" w:type="pct"/>
            <w:shd w:val="clear" w:color="auto" w:fill="E6E6E6"/>
            <w:vAlign w:val="center"/>
          </w:tcPr>
          <w:p w14:paraId="34C3C7DF" w14:textId="77777777" w:rsidR="00944F3A" w:rsidRPr="00524846" w:rsidRDefault="00944F3A" w:rsidP="00E34B7C">
            <w:pPr>
              <w:pStyle w:val="Body"/>
              <w:spacing w:before="120"/>
              <w:rPr>
                <w:sz w:val="20"/>
                <w:szCs w:val="20"/>
              </w:rPr>
            </w:pPr>
            <w:r w:rsidRPr="00524846">
              <w:rPr>
                <w:sz w:val="20"/>
                <w:szCs w:val="20"/>
              </w:rPr>
              <w:t>Number of test cases</w:t>
            </w:r>
          </w:p>
        </w:tc>
        <w:tc>
          <w:tcPr>
            <w:tcW w:w="3251" w:type="pct"/>
            <w:shd w:val="clear" w:color="auto" w:fill="E6E6E6"/>
            <w:vAlign w:val="center"/>
          </w:tcPr>
          <w:p w14:paraId="55D778FF" w14:textId="1D221658" w:rsidR="00944F3A" w:rsidRPr="00524846" w:rsidRDefault="003271A3" w:rsidP="00E34B7C">
            <w:pPr>
              <w:pStyle w:val="Body"/>
              <w:spacing w:before="120"/>
              <w:rPr>
                <w:sz w:val="20"/>
                <w:szCs w:val="20"/>
              </w:rPr>
            </w:pPr>
            <w:r>
              <w:rPr>
                <w:sz w:val="20"/>
                <w:szCs w:val="20"/>
              </w:rPr>
              <w:t>1</w:t>
            </w:r>
            <w:r w:rsidR="00B30BD9">
              <w:rPr>
                <w:sz w:val="20"/>
                <w:szCs w:val="20"/>
              </w:rPr>
              <w:t>4</w:t>
            </w:r>
          </w:p>
        </w:tc>
      </w:tr>
      <w:tr w:rsidR="00944F3A" w:rsidRPr="00524846" w14:paraId="62D0DE21" w14:textId="77777777" w:rsidTr="000C2E9D">
        <w:trPr>
          <w:trHeight w:val="284"/>
        </w:trPr>
        <w:tc>
          <w:tcPr>
            <w:tcW w:w="1749" w:type="pct"/>
            <w:shd w:val="clear" w:color="auto" w:fill="E6E6E6"/>
            <w:vAlign w:val="center"/>
          </w:tcPr>
          <w:p w14:paraId="150A4863" w14:textId="77777777" w:rsidR="00944F3A" w:rsidRPr="00524846" w:rsidRDefault="00944F3A" w:rsidP="00E34B7C">
            <w:pPr>
              <w:pStyle w:val="Body"/>
              <w:spacing w:before="120"/>
              <w:rPr>
                <w:sz w:val="20"/>
                <w:szCs w:val="20"/>
              </w:rPr>
            </w:pPr>
            <w:r w:rsidRPr="00524846">
              <w:rPr>
                <w:sz w:val="20"/>
                <w:szCs w:val="20"/>
              </w:rPr>
              <w:t>Test cases blocked</w:t>
            </w:r>
          </w:p>
        </w:tc>
        <w:tc>
          <w:tcPr>
            <w:tcW w:w="3251" w:type="pct"/>
            <w:shd w:val="clear" w:color="auto" w:fill="E6E6E6"/>
            <w:vAlign w:val="center"/>
          </w:tcPr>
          <w:p w14:paraId="4687CD04" w14:textId="0DD4FF14" w:rsidR="00944F3A" w:rsidRPr="00524846" w:rsidRDefault="003271A3" w:rsidP="00E34B7C">
            <w:pPr>
              <w:pStyle w:val="Body"/>
              <w:spacing w:before="120"/>
              <w:rPr>
                <w:sz w:val="20"/>
                <w:szCs w:val="20"/>
              </w:rPr>
            </w:pPr>
            <w:r>
              <w:rPr>
                <w:sz w:val="20"/>
                <w:szCs w:val="20"/>
              </w:rPr>
              <w:t>0</w:t>
            </w:r>
          </w:p>
        </w:tc>
      </w:tr>
      <w:tr w:rsidR="00944F3A" w:rsidRPr="00524846" w14:paraId="53563ABE" w14:textId="77777777" w:rsidTr="000C2E9D">
        <w:trPr>
          <w:trHeight w:val="284"/>
        </w:trPr>
        <w:tc>
          <w:tcPr>
            <w:tcW w:w="1749" w:type="pct"/>
            <w:shd w:val="clear" w:color="auto" w:fill="E6E6E6"/>
            <w:vAlign w:val="center"/>
          </w:tcPr>
          <w:p w14:paraId="01E6835D" w14:textId="77777777" w:rsidR="00944F3A" w:rsidRPr="00524846" w:rsidRDefault="00944F3A" w:rsidP="00E34B7C">
            <w:pPr>
              <w:pStyle w:val="Body"/>
              <w:spacing w:before="120"/>
              <w:rPr>
                <w:sz w:val="20"/>
                <w:szCs w:val="20"/>
              </w:rPr>
            </w:pPr>
            <w:r w:rsidRPr="00524846">
              <w:rPr>
                <w:sz w:val="20"/>
                <w:szCs w:val="20"/>
              </w:rPr>
              <w:t>Test cases that failed</w:t>
            </w:r>
          </w:p>
        </w:tc>
        <w:tc>
          <w:tcPr>
            <w:tcW w:w="3251" w:type="pct"/>
            <w:shd w:val="clear" w:color="auto" w:fill="E6E6E6"/>
            <w:vAlign w:val="center"/>
          </w:tcPr>
          <w:p w14:paraId="034A456E" w14:textId="77777777" w:rsidR="00944F3A" w:rsidRPr="00524846" w:rsidRDefault="00944F3A" w:rsidP="00E34B7C">
            <w:pPr>
              <w:pStyle w:val="Body"/>
              <w:spacing w:before="120"/>
              <w:rPr>
                <w:sz w:val="20"/>
                <w:szCs w:val="20"/>
              </w:rPr>
            </w:pPr>
            <w:r w:rsidRPr="00524846">
              <w:rPr>
                <w:sz w:val="20"/>
                <w:szCs w:val="20"/>
              </w:rPr>
              <w:t>0</w:t>
            </w:r>
          </w:p>
        </w:tc>
      </w:tr>
      <w:tr w:rsidR="00944F3A" w:rsidRPr="00524846" w14:paraId="6EC840EB" w14:textId="77777777" w:rsidTr="000C2E9D">
        <w:trPr>
          <w:trHeight w:val="284"/>
        </w:trPr>
        <w:tc>
          <w:tcPr>
            <w:tcW w:w="1749" w:type="pct"/>
            <w:shd w:val="clear" w:color="auto" w:fill="E6E6E6"/>
            <w:vAlign w:val="center"/>
          </w:tcPr>
          <w:p w14:paraId="238E3F8D" w14:textId="77777777" w:rsidR="00944F3A" w:rsidRPr="00524846" w:rsidRDefault="00944F3A" w:rsidP="00E34B7C">
            <w:pPr>
              <w:pStyle w:val="Body"/>
              <w:spacing w:before="120"/>
              <w:rPr>
                <w:sz w:val="20"/>
                <w:szCs w:val="20"/>
              </w:rPr>
            </w:pPr>
            <w:r w:rsidRPr="00524846">
              <w:rPr>
                <w:sz w:val="20"/>
                <w:szCs w:val="20"/>
              </w:rPr>
              <w:t>Tests cases that passed</w:t>
            </w:r>
          </w:p>
        </w:tc>
        <w:tc>
          <w:tcPr>
            <w:tcW w:w="3251" w:type="pct"/>
            <w:shd w:val="clear" w:color="auto" w:fill="E6E6E6"/>
            <w:vAlign w:val="center"/>
          </w:tcPr>
          <w:p w14:paraId="2328C989" w14:textId="415DAB63" w:rsidR="00944F3A" w:rsidRPr="00524846" w:rsidRDefault="003271A3" w:rsidP="00E34B7C">
            <w:pPr>
              <w:pStyle w:val="Body"/>
              <w:spacing w:before="120"/>
              <w:rPr>
                <w:sz w:val="20"/>
                <w:szCs w:val="20"/>
              </w:rPr>
            </w:pPr>
            <w:r>
              <w:rPr>
                <w:sz w:val="20"/>
                <w:szCs w:val="20"/>
              </w:rPr>
              <w:t>1</w:t>
            </w:r>
            <w:r w:rsidR="00B30BD9">
              <w:rPr>
                <w:sz w:val="20"/>
                <w:szCs w:val="20"/>
              </w:rPr>
              <w:t>4</w:t>
            </w:r>
          </w:p>
        </w:tc>
      </w:tr>
    </w:tbl>
    <w:p w14:paraId="52A644F0" w14:textId="77777777" w:rsidR="009B5044" w:rsidRPr="009B5044" w:rsidRDefault="009B5044" w:rsidP="009B5044">
      <w:pPr>
        <w:pStyle w:val="Body"/>
      </w:pPr>
    </w:p>
    <w:p w14:paraId="24AE2028" w14:textId="77777777" w:rsidR="00D00AB2" w:rsidRDefault="00D00AB2" w:rsidP="00D00AB2">
      <w:pPr>
        <w:pStyle w:val="Heading2"/>
      </w:pPr>
      <w:bookmarkStart w:id="12" w:name="_Toc153373578"/>
      <w:r>
        <w:t>Test Results Summary</w:t>
      </w:r>
      <w:bookmarkEnd w:id="12"/>
    </w:p>
    <w:p w14:paraId="4714554E" w14:textId="6BBF7A59" w:rsidR="009B5044" w:rsidRPr="00EA15C6" w:rsidRDefault="009B5044" w:rsidP="009B5044">
      <w:pPr>
        <w:pStyle w:val="Body"/>
        <w:rPr>
          <w:i/>
        </w:rPr>
      </w:pPr>
    </w:p>
    <w:tbl>
      <w:tblPr>
        <w:tblW w:w="5097"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4302"/>
        <w:gridCol w:w="2272"/>
        <w:gridCol w:w="2626"/>
      </w:tblGrid>
      <w:tr w:rsidR="002B7E05" w:rsidRPr="00524846" w14:paraId="159B87A4" w14:textId="77777777" w:rsidTr="00E34B7C">
        <w:trPr>
          <w:trHeight w:val="284"/>
        </w:trPr>
        <w:tc>
          <w:tcPr>
            <w:tcW w:w="2338" w:type="pct"/>
            <w:shd w:val="clear" w:color="auto" w:fill="CCCCCC"/>
            <w:vAlign w:val="center"/>
          </w:tcPr>
          <w:p w14:paraId="7FDAB77E" w14:textId="77777777" w:rsidR="002B7E05" w:rsidRPr="00524846" w:rsidRDefault="002B7E05" w:rsidP="00E34B7C">
            <w:pPr>
              <w:pStyle w:val="Body"/>
              <w:spacing w:before="120"/>
              <w:rPr>
                <w:sz w:val="20"/>
                <w:szCs w:val="20"/>
              </w:rPr>
            </w:pPr>
            <w:bookmarkStart w:id="13" w:name="_Hlk95319351"/>
            <w:r w:rsidRPr="00524846">
              <w:rPr>
                <w:sz w:val="20"/>
                <w:szCs w:val="20"/>
              </w:rPr>
              <w:t>Test group</w:t>
            </w:r>
          </w:p>
        </w:tc>
        <w:tc>
          <w:tcPr>
            <w:tcW w:w="1235" w:type="pct"/>
            <w:tcBorders>
              <w:bottom w:val="single" w:sz="18" w:space="0" w:color="FFFFFF"/>
            </w:tcBorders>
            <w:shd w:val="clear" w:color="auto" w:fill="CCCCCC"/>
            <w:vAlign w:val="center"/>
          </w:tcPr>
          <w:p w14:paraId="04BE5B1B" w14:textId="77777777" w:rsidR="002B7E05" w:rsidRPr="00524846" w:rsidRDefault="002B7E05" w:rsidP="00E34B7C">
            <w:pPr>
              <w:pStyle w:val="Body"/>
              <w:spacing w:before="120"/>
              <w:rPr>
                <w:sz w:val="20"/>
                <w:szCs w:val="20"/>
              </w:rPr>
            </w:pPr>
            <w:r w:rsidRPr="00524846">
              <w:rPr>
                <w:sz w:val="20"/>
                <w:szCs w:val="20"/>
              </w:rPr>
              <w:t>Result</w:t>
            </w:r>
          </w:p>
        </w:tc>
        <w:tc>
          <w:tcPr>
            <w:tcW w:w="1427" w:type="pct"/>
            <w:tcBorders>
              <w:bottom w:val="single" w:sz="18" w:space="0" w:color="FFFFFF"/>
            </w:tcBorders>
            <w:shd w:val="clear" w:color="auto" w:fill="CCCCCC"/>
          </w:tcPr>
          <w:p w14:paraId="15B9D7E1" w14:textId="77777777" w:rsidR="002B7E05" w:rsidRPr="00524846" w:rsidRDefault="002B7E05" w:rsidP="00E34B7C">
            <w:pPr>
              <w:pStyle w:val="Body"/>
              <w:spacing w:before="120"/>
              <w:rPr>
                <w:sz w:val="20"/>
                <w:szCs w:val="20"/>
              </w:rPr>
            </w:pPr>
            <w:r w:rsidRPr="00524846">
              <w:rPr>
                <w:sz w:val="20"/>
                <w:szCs w:val="20"/>
              </w:rPr>
              <w:t>Business risk</w:t>
            </w:r>
          </w:p>
        </w:tc>
      </w:tr>
      <w:tr w:rsidR="002B7E05" w:rsidRPr="00524846" w14:paraId="5F9CFE9C" w14:textId="77777777" w:rsidTr="00E34B7C">
        <w:trPr>
          <w:trHeight w:val="284"/>
        </w:trPr>
        <w:tc>
          <w:tcPr>
            <w:tcW w:w="2338" w:type="pct"/>
            <w:shd w:val="clear" w:color="auto" w:fill="E6E6E6"/>
          </w:tcPr>
          <w:p w14:paraId="0AAF5B33" w14:textId="77777777"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Verify meter program settings</w:t>
            </w:r>
          </w:p>
        </w:tc>
        <w:tc>
          <w:tcPr>
            <w:tcW w:w="1235" w:type="pct"/>
            <w:shd w:val="clear" w:color="auto" w:fill="99CC00"/>
            <w:vAlign w:val="center"/>
          </w:tcPr>
          <w:p w14:paraId="044A64FC"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3510C687" w14:textId="77777777" w:rsidR="002B7E05" w:rsidRPr="00524846" w:rsidRDefault="002B7E05" w:rsidP="00E34B7C">
            <w:pPr>
              <w:pStyle w:val="Body"/>
              <w:spacing w:before="120"/>
              <w:rPr>
                <w:sz w:val="20"/>
                <w:szCs w:val="20"/>
              </w:rPr>
            </w:pPr>
            <w:r>
              <w:rPr>
                <w:sz w:val="20"/>
                <w:szCs w:val="20"/>
              </w:rPr>
              <w:t>None</w:t>
            </w:r>
          </w:p>
        </w:tc>
      </w:tr>
      <w:tr w:rsidR="002B7E05" w:rsidRPr="00524846" w14:paraId="5F1CA32C" w14:textId="77777777" w:rsidTr="00E34B7C">
        <w:trPr>
          <w:trHeight w:val="284"/>
        </w:trPr>
        <w:tc>
          <w:tcPr>
            <w:tcW w:w="2338" w:type="pct"/>
            <w:shd w:val="clear" w:color="auto" w:fill="E6E6E6"/>
          </w:tcPr>
          <w:p w14:paraId="24E09126" w14:textId="285CF858"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program audit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562D168D"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1AC6FE76" w14:textId="77777777" w:rsidR="002B7E05" w:rsidRPr="00524846" w:rsidRDefault="002B7E05" w:rsidP="00E34B7C">
            <w:pPr>
              <w:pStyle w:val="Body"/>
              <w:spacing w:before="120"/>
              <w:rPr>
                <w:sz w:val="20"/>
                <w:szCs w:val="20"/>
              </w:rPr>
            </w:pPr>
            <w:r>
              <w:rPr>
                <w:sz w:val="20"/>
                <w:szCs w:val="20"/>
              </w:rPr>
              <w:t>None</w:t>
            </w:r>
          </w:p>
        </w:tc>
      </w:tr>
      <w:tr w:rsidR="002B7E05" w:rsidRPr="00524846" w14:paraId="7C1B1A14" w14:textId="77777777" w:rsidTr="00E34B7C">
        <w:trPr>
          <w:trHeight w:val="284"/>
        </w:trPr>
        <w:tc>
          <w:tcPr>
            <w:tcW w:w="2338" w:type="pct"/>
            <w:shd w:val="clear" w:color="auto" w:fill="E6E6E6"/>
          </w:tcPr>
          <w:p w14:paraId="68ACB290" w14:textId="2C8F5990"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settings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444B2783"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1237A755"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78EF5D9B" w14:textId="77777777" w:rsidTr="00E34B7C">
        <w:trPr>
          <w:trHeight w:val="284"/>
        </w:trPr>
        <w:tc>
          <w:tcPr>
            <w:tcW w:w="2338" w:type="pct"/>
            <w:shd w:val="clear" w:color="auto" w:fill="E6E6E6"/>
          </w:tcPr>
          <w:p w14:paraId="36C465EE" w14:textId="234DFB20" w:rsidR="002B7E05" w:rsidRPr="00524846" w:rsidRDefault="003271A3" w:rsidP="00BB0B5F">
            <w:pPr>
              <w:pStyle w:val="Body"/>
              <w:rPr>
                <w:sz w:val="20"/>
                <w:szCs w:val="20"/>
              </w:rPr>
            </w:pPr>
            <w:r w:rsidRPr="003271A3">
              <w:rPr>
                <w:rFonts w:ascii="Times New Roman" w:hAnsi="Times New Roman" w:cs="Times New Roman"/>
                <w:bCs w:val="0"/>
                <w:sz w:val="20"/>
                <w:szCs w:val="20"/>
                <w:lang w:eastAsia="en-AU"/>
              </w:rPr>
              <w:t>Load meter program under test - Remote</w:t>
            </w:r>
          </w:p>
        </w:tc>
        <w:tc>
          <w:tcPr>
            <w:tcW w:w="1235" w:type="pct"/>
            <w:shd w:val="clear" w:color="auto" w:fill="99CC00"/>
            <w:vAlign w:val="center"/>
          </w:tcPr>
          <w:p w14:paraId="27872E42"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080668CE"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1B451208" w14:textId="77777777" w:rsidTr="00E34B7C">
        <w:trPr>
          <w:trHeight w:val="284"/>
        </w:trPr>
        <w:tc>
          <w:tcPr>
            <w:tcW w:w="2338" w:type="pct"/>
            <w:shd w:val="clear" w:color="auto" w:fill="E6E6E6"/>
          </w:tcPr>
          <w:p w14:paraId="11E6FB0C" w14:textId="2E5DC5C2"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Data Integrity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Sanity</w:t>
            </w:r>
          </w:p>
        </w:tc>
        <w:tc>
          <w:tcPr>
            <w:tcW w:w="1235" w:type="pct"/>
            <w:shd w:val="clear" w:color="auto" w:fill="99CC00"/>
            <w:vAlign w:val="center"/>
          </w:tcPr>
          <w:p w14:paraId="6539B906"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727C07D3" w14:textId="77777777" w:rsidR="002B7E05" w:rsidRPr="00524846" w:rsidRDefault="002B7E05" w:rsidP="00E34B7C">
            <w:pPr>
              <w:pStyle w:val="Body"/>
              <w:spacing w:before="120"/>
              <w:rPr>
                <w:sz w:val="20"/>
                <w:szCs w:val="20"/>
              </w:rPr>
            </w:pPr>
            <w:r w:rsidRPr="00524846">
              <w:rPr>
                <w:sz w:val="20"/>
                <w:szCs w:val="20"/>
              </w:rPr>
              <w:t>None</w:t>
            </w:r>
          </w:p>
        </w:tc>
      </w:tr>
      <w:tr w:rsidR="003271A3" w:rsidRPr="00524846" w14:paraId="484EE99D" w14:textId="77777777" w:rsidTr="00E34B7C">
        <w:trPr>
          <w:trHeight w:val="284"/>
        </w:trPr>
        <w:tc>
          <w:tcPr>
            <w:tcW w:w="2338" w:type="pct"/>
            <w:shd w:val="clear" w:color="auto" w:fill="E6E6E6"/>
          </w:tcPr>
          <w:p w14:paraId="1062945C" w14:textId="12682154"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On Demand Read - Stored Self Read</w:t>
            </w:r>
          </w:p>
        </w:tc>
        <w:tc>
          <w:tcPr>
            <w:tcW w:w="1235" w:type="pct"/>
            <w:shd w:val="clear" w:color="auto" w:fill="99CC00"/>
            <w:vAlign w:val="center"/>
          </w:tcPr>
          <w:p w14:paraId="30E249B4" w14:textId="77D968F2"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4324A07" w14:textId="6A9C04D9" w:rsidR="003271A3" w:rsidRPr="00524846" w:rsidRDefault="003271A3" w:rsidP="003271A3">
            <w:pPr>
              <w:pStyle w:val="Body"/>
              <w:spacing w:before="120"/>
              <w:rPr>
                <w:sz w:val="20"/>
                <w:szCs w:val="20"/>
              </w:rPr>
            </w:pPr>
            <w:r w:rsidRPr="00524846">
              <w:rPr>
                <w:sz w:val="20"/>
                <w:szCs w:val="20"/>
              </w:rPr>
              <w:t>None</w:t>
            </w:r>
          </w:p>
        </w:tc>
      </w:tr>
      <w:tr w:rsidR="003271A3" w:rsidRPr="00524846" w14:paraId="091CE92A" w14:textId="77777777" w:rsidTr="00E34B7C">
        <w:trPr>
          <w:trHeight w:val="284"/>
        </w:trPr>
        <w:tc>
          <w:tcPr>
            <w:tcW w:w="2338" w:type="pct"/>
            <w:shd w:val="clear" w:color="auto" w:fill="E6E6E6"/>
          </w:tcPr>
          <w:p w14:paraId="16650008" w14:textId="64BAE6A5"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Overvoltage and Undervoltage</w:t>
            </w:r>
          </w:p>
        </w:tc>
        <w:tc>
          <w:tcPr>
            <w:tcW w:w="1235" w:type="pct"/>
            <w:shd w:val="clear" w:color="auto" w:fill="99CC00"/>
            <w:vAlign w:val="center"/>
          </w:tcPr>
          <w:p w14:paraId="3BBEFE23" w14:textId="7E72D94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29284647" w14:textId="1705D6C7" w:rsidR="003271A3" w:rsidRPr="00524846" w:rsidRDefault="003271A3" w:rsidP="003271A3">
            <w:pPr>
              <w:pStyle w:val="Body"/>
              <w:spacing w:before="120"/>
              <w:rPr>
                <w:sz w:val="20"/>
                <w:szCs w:val="20"/>
              </w:rPr>
            </w:pPr>
            <w:r w:rsidRPr="00524846">
              <w:rPr>
                <w:sz w:val="20"/>
                <w:szCs w:val="20"/>
              </w:rPr>
              <w:t>None</w:t>
            </w:r>
          </w:p>
        </w:tc>
      </w:tr>
      <w:tr w:rsidR="003271A3" w:rsidRPr="00524846" w14:paraId="4E4318C7" w14:textId="77777777" w:rsidTr="00E34B7C">
        <w:trPr>
          <w:trHeight w:val="284"/>
        </w:trPr>
        <w:tc>
          <w:tcPr>
            <w:tcW w:w="2338" w:type="pct"/>
            <w:shd w:val="clear" w:color="auto" w:fill="E6E6E6"/>
          </w:tcPr>
          <w:p w14:paraId="35299BCB" w14:textId="1DB16480"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Sag and Swell</w:t>
            </w:r>
          </w:p>
        </w:tc>
        <w:tc>
          <w:tcPr>
            <w:tcW w:w="1235" w:type="pct"/>
            <w:shd w:val="clear" w:color="auto" w:fill="99CC00"/>
            <w:vAlign w:val="center"/>
          </w:tcPr>
          <w:p w14:paraId="184A82AE" w14:textId="560D587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D840F12" w14:textId="59070A8B" w:rsidR="003271A3" w:rsidRPr="00524846" w:rsidRDefault="003271A3" w:rsidP="003271A3">
            <w:pPr>
              <w:pStyle w:val="Body"/>
              <w:spacing w:before="120"/>
              <w:rPr>
                <w:sz w:val="20"/>
                <w:szCs w:val="20"/>
              </w:rPr>
            </w:pPr>
            <w:r w:rsidRPr="00524846">
              <w:rPr>
                <w:sz w:val="20"/>
                <w:szCs w:val="20"/>
              </w:rPr>
              <w:t>None</w:t>
            </w:r>
          </w:p>
        </w:tc>
      </w:tr>
      <w:tr w:rsidR="003271A3" w:rsidRPr="00524846" w14:paraId="7C02661F" w14:textId="77777777" w:rsidTr="00E34B7C">
        <w:trPr>
          <w:trHeight w:val="284"/>
        </w:trPr>
        <w:tc>
          <w:tcPr>
            <w:tcW w:w="2338" w:type="pct"/>
            <w:shd w:val="clear" w:color="auto" w:fill="E6E6E6"/>
          </w:tcPr>
          <w:p w14:paraId="7F1A7237" w14:textId="22A8880C"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supply contactor connect disconnect - remote</w:t>
            </w:r>
          </w:p>
        </w:tc>
        <w:tc>
          <w:tcPr>
            <w:tcW w:w="1235" w:type="pct"/>
            <w:shd w:val="clear" w:color="auto" w:fill="99CC00"/>
            <w:vAlign w:val="center"/>
          </w:tcPr>
          <w:p w14:paraId="349CA5B6" w14:textId="7E2C5D5F"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88E0929" w14:textId="0706EE6A" w:rsidR="003271A3" w:rsidRPr="00524846" w:rsidRDefault="003271A3" w:rsidP="003271A3">
            <w:pPr>
              <w:pStyle w:val="Body"/>
              <w:spacing w:before="120"/>
              <w:rPr>
                <w:sz w:val="20"/>
                <w:szCs w:val="20"/>
              </w:rPr>
            </w:pPr>
            <w:r w:rsidRPr="00524846">
              <w:rPr>
                <w:sz w:val="20"/>
                <w:szCs w:val="20"/>
              </w:rPr>
              <w:t>None</w:t>
            </w:r>
          </w:p>
        </w:tc>
      </w:tr>
      <w:tr w:rsidR="00B30BD9" w:rsidRPr="00524846" w14:paraId="565874BF" w14:textId="77777777" w:rsidTr="00E34B7C">
        <w:trPr>
          <w:trHeight w:val="284"/>
        </w:trPr>
        <w:tc>
          <w:tcPr>
            <w:tcW w:w="2338" w:type="pct"/>
            <w:shd w:val="clear" w:color="auto" w:fill="E6E6E6"/>
          </w:tcPr>
          <w:p w14:paraId="61882F89" w14:textId="0803B2C1" w:rsidR="00B30BD9" w:rsidRPr="003271A3" w:rsidRDefault="00B30BD9" w:rsidP="00B30BD9">
            <w:pPr>
              <w:pStyle w:val="Body"/>
              <w:tabs>
                <w:tab w:val="left" w:pos="1458"/>
              </w:tabs>
              <w:jc w:val="left"/>
              <w:rPr>
                <w:rFonts w:ascii="Times New Roman" w:hAnsi="Times New Roman" w:cs="Times New Roman"/>
                <w:bCs w:val="0"/>
                <w:sz w:val="20"/>
                <w:szCs w:val="20"/>
                <w:lang w:eastAsia="en-AU"/>
              </w:rPr>
            </w:pPr>
            <w:r w:rsidRPr="00B30BD9">
              <w:rPr>
                <w:rFonts w:ascii="Times New Roman" w:hAnsi="Times New Roman" w:cs="Times New Roman"/>
                <w:bCs w:val="0"/>
                <w:sz w:val="20"/>
                <w:szCs w:val="20"/>
                <w:lang w:eastAsia="en-AU"/>
              </w:rPr>
              <w:t>Switching program test</w:t>
            </w:r>
          </w:p>
        </w:tc>
        <w:tc>
          <w:tcPr>
            <w:tcW w:w="1235" w:type="pct"/>
            <w:shd w:val="clear" w:color="auto" w:fill="99CC00"/>
            <w:vAlign w:val="center"/>
          </w:tcPr>
          <w:p w14:paraId="40947249" w14:textId="4CAAADB7"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19F13A5B" w14:textId="4AD71F52" w:rsidR="00B30BD9" w:rsidRPr="00524846" w:rsidRDefault="00B30BD9" w:rsidP="00B30BD9">
            <w:pPr>
              <w:pStyle w:val="Body"/>
              <w:spacing w:before="120"/>
              <w:rPr>
                <w:sz w:val="20"/>
                <w:szCs w:val="20"/>
              </w:rPr>
            </w:pPr>
            <w:r w:rsidRPr="00524846">
              <w:rPr>
                <w:sz w:val="20"/>
                <w:szCs w:val="20"/>
              </w:rPr>
              <w:t>None</w:t>
            </w:r>
          </w:p>
        </w:tc>
      </w:tr>
      <w:tr w:rsidR="00B30BD9" w:rsidRPr="00524846" w14:paraId="142F86DA" w14:textId="77777777" w:rsidTr="00E34B7C">
        <w:trPr>
          <w:trHeight w:val="284"/>
        </w:trPr>
        <w:tc>
          <w:tcPr>
            <w:tcW w:w="2338" w:type="pct"/>
            <w:shd w:val="clear" w:color="auto" w:fill="E6E6E6"/>
          </w:tcPr>
          <w:p w14:paraId="0314B9C3" w14:textId="2DBCD6BA" w:rsidR="00B30BD9" w:rsidRPr="00BB0B5F"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lastRenderedPageBreak/>
              <w:t>Auto-Disconnect Settings</w:t>
            </w:r>
          </w:p>
        </w:tc>
        <w:tc>
          <w:tcPr>
            <w:tcW w:w="1235" w:type="pct"/>
            <w:shd w:val="clear" w:color="auto" w:fill="99CC00"/>
            <w:vAlign w:val="center"/>
          </w:tcPr>
          <w:p w14:paraId="4D27231D" w14:textId="2FF51760"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7AEEFE" w14:textId="688E808F" w:rsidR="00B30BD9" w:rsidRPr="00524846" w:rsidRDefault="00B30BD9" w:rsidP="00B30BD9">
            <w:pPr>
              <w:pStyle w:val="Body"/>
              <w:spacing w:before="120"/>
              <w:rPr>
                <w:sz w:val="20"/>
                <w:szCs w:val="20"/>
              </w:rPr>
            </w:pPr>
            <w:r w:rsidRPr="00524846">
              <w:rPr>
                <w:sz w:val="20"/>
                <w:szCs w:val="20"/>
              </w:rPr>
              <w:t>None</w:t>
            </w:r>
          </w:p>
        </w:tc>
      </w:tr>
      <w:tr w:rsidR="00B30BD9" w:rsidRPr="00524846" w14:paraId="777B7470" w14:textId="77777777" w:rsidTr="00E34B7C">
        <w:trPr>
          <w:trHeight w:val="284"/>
        </w:trPr>
        <w:tc>
          <w:tcPr>
            <w:tcW w:w="2338" w:type="pct"/>
            <w:shd w:val="clear" w:color="auto" w:fill="E6E6E6"/>
          </w:tcPr>
          <w:p w14:paraId="39CBACE0" w14:textId="5757E683"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Auto-Disconnect - Override for NAP (Secure)</w:t>
            </w:r>
          </w:p>
        </w:tc>
        <w:tc>
          <w:tcPr>
            <w:tcW w:w="1235" w:type="pct"/>
            <w:shd w:val="clear" w:color="auto" w:fill="99CC00"/>
            <w:vAlign w:val="center"/>
          </w:tcPr>
          <w:p w14:paraId="55B3D681" w14:textId="3DE6E11D"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6F38F77D" w14:textId="5D56F657" w:rsidR="00B30BD9" w:rsidRPr="00524846" w:rsidRDefault="00B30BD9" w:rsidP="00B30BD9">
            <w:pPr>
              <w:pStyle w:val="Body"/>
              <w:spacing w:before="120"/>
              <w:rPr>
                <w:sz w:val="20"/>
                <w:szCs w:val="20"/>
              </w:rPr>
            </w:pPr>
            <w:r w:rsidRPr="00524846">
              <w:rPr>
                <w:sz w:val="20"/>
                <w:szCs w:val="20"/>
              </w:rPr>
              <w:t>None</w:t>
            </w:r>
          </w:p>
        </w:tc>
      </w:tr>
      <w:tr w:rsidR="00B30BD9" w:rsidRPr="00524846" w14:paraId="679FF478" w14:textId="77777777" w:rsidTr="00E34B7C">
        <w:trPr>
          <w:trHeight w:val="284"/>
        </w:trPr>
        <w:tc>
          <w:tcPr>
            <w:tcW w:w="2338" w:type="pct"/>
            <w:shd w:val="clear" w:color="auto" w:fill="E6E6E6"/>
          </w:tcPr>
          <w:p w14:paraId="562EDA9B" w14:textId="626F6080"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LCD information</w:t>
            </w:r>
          </w:p>
        </w:tc>
        <w:tc>
          <w:tcPr>
            <w:tcW w:w="1235" w:type="pct"/>
            <w:shd w:val="clear" w:color="auto" w:fill="99CC00"/>
            <w:vAlign w:val="center"/>
          </w:tcPr>
          <w:p w14:paraId="5E855821" w14:textId="6C355B84"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3C92D270" w14:textId="5604D714" w:rsidR="00B30BD9" w:rsidRPr="00524846" w:rsidRDefault="00B30BD9" w:rsidP="00B30BD9">
            <w:pPr>
              <w:pStyle w:val="Body"/>
              <w:spacing w:before="120"/>
              <w:rPr>
                <w:sz w:val="20"/>
                <w:szCs w:val="20"/>
              </w:rPr>
            </w:pPr>
            <w:r w:rsidRPr="00524846">
              <w:rPr>
                <w:sz w:val="20"/>
                <w:szCs w:val="20"/>
              </w:rPr>
              <w:t>None</w:t>
            </w:r>
          </w:p>
        </w:tc>
      </w:tr>
      <w:tr w:rsidR="00B30BD9" w:rsidRPr="00524846" w14:paraId="4D0AC6E5" w14:textId="77777777" w:rsidTr="00E34B7C">
        <w:trPr>
          <w:trHeight w:val="284"/>
        </w:trPr>
        <w:tc>
          <w:tcPr>
            <w:tcW w:w="2338" w:type="pct"/>
            <w:shd w:val="clear" w:color="auto" w:fill="E6E6E6"/>
          </w:tcPr>
          <w:p w14:paraId="7E727B01" w14:textId="1EB5AF1E"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tamper - terminal cover</w:t>
            </w:r>
          </w:p>
        </w:tc>
        <w:tc>
          <w:tcPr>
            <w:tcW w:w="1235" w:type="pct"/>
            <w:shd w:val="clear" w:color="auto" w:fill="99CC00"/>
            <w:vAlign w:val="center"/>
          </w:tcPr>
          <w:p w14:paraId="08E5C649" w14:textId="12BC0B7C"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F487CD" w14:textId="53115921" w:rsidR="00B30BD9" w:rsidRPr="00524846" w:rsidRDefault="00B30BD9" w:rsidP="00B30BD9">
            <w:pPr>
              <w:pStyle w:val="Body"/>
              <w:spacing w:before="120"/>
              <w:rPr>
                <w:sz w:val="20"/>
                <w:szCs w:val="20"/>
              </w:rPr>
            </w:pPr>
            <w:r w:rsidRPr="00524846">
              <w:rPr>
                <w:sz w:val="20"/>
                <w:szCs w:val="20"/>
              </w:rPr>
              <w:t>None</w:t>
            </w:r>
          </w:p>
        </w:tc>
      </w:tr>
      <w:bookmarkEnd w:id="13"/>
    </w:tbl>
    <w:p w14:paraId="7C45FAA1" w14:textId="77777777" w:rsidR="00ED7304" w:rsidRPr="00ED7304" w:rsidRDefault="00ED7304" w:rsidP="00ED7304"/>
    <w:p w14:paraId="4BCF7111" w14:textId="755BBFD7" w:rsidR="00DB21C3" w:rsidRPr="00DD4109" w:rsidRDefault="00DB21C3" w:rsidP="00DB21C3">
      <w:pPr>
        <w:pStyle w:val="Heading1"/>
        <w:tabs>
          <w:tab w:val="clear" w:pos="993"/>
          <w:tab w:val="num" w:pos="709"/>
        </w:tabs>
        <w:spacing w:before="120"/>
        <w:ind w:left="709" w:hanging="709"/>
        <w:jc w:val="left"/>
      </w:pPr>
      <w:bookmarkStart w:id="14" w:name="_Toc153373579"/>
      <w:r w:rsidRPr="00DD4109">
        <w:t>Recommendation</w:t>
      </w:r>
      <w:bookmarkEnd w:id="14"/>
    </w:p>
    <w:p w14:paraId="70317449" w14:textId="7FA0AA60" w:rsidR="00D23535" w:rsidRDefault="00D23535" w:rsidP="004452A7">
      <w:pPr>
        <w:pStyle w:val="Body"/>
      </w:pPr>
    </w:p>
    <w:p w14:paraId="2CB2A992" w14:textId="7800C0DD" w:rsidR="002B7E05" w:rsidRPr="00DD4109" w:rsidRDefault="002B7E05" w:rsidP="002B7E05">
      <w:pPr>
        <w:pStyle w:val="Body"/>
      </w:pPr>
      <w:r>
        <w:t>SECURE</w:t>
      </w:r>
      <w:r w:rsidRPr="00DD4109">
        <w:t xml:space="preserve"> </w:t>
      </w:r>
      <w:r>
        <w:t xml:space="preserve">meter program </w:t>
      </w:r>
      <w:r w:rsidR="00B30BD9">
        <w:t>12MP</w:t>
      </w:r>
      <w:r w:rsidR="00B75E99">
        <w:t>5_</w:t>
      </w:r>
      <w:r w:rsidR="00B950C1">
        <w:t>AD2</w:t>
      </w:r>
      <w:r w:rsidR="00B75E99">
        <w:t>_V1</w:t>
      </w:r>
      <w:r>
        <w:t xml:space="preserve">, Version 1, for </w:t>
      </w:r>
      <w:r w:rsidR="00B30BD9">
        <w:t>12MP</w:t>
      </w:r>
      <w:r w:rsidR="00B75E99">
        <w:t>5</w:t>
      </w:r>
      <w:r>
        <w:t xml:space="preserve"> meters, has been</w:t>
      </w:r>
      <w:r w:rsidRPr="00DD4109">
        <w:t xml:space="preserve"> tested under the configuration detailed in section 3 “Details of the Combination Tested”. </w:t>
      </w:r>
    </w:p>
    <w:p w14:paraId="00003127" w14:textId="59047AA8" w:rsidR="00620115" w:rsidRDefault="002B7E05" w:rsidP="002B7E05">
      <w:pPr>
        <w:pStyle w:val="Body"/>
      </w:pPr>
      <w:r>
        <w:t xml:space="preserve">Communication Networks group </w:t>
      </w:r>
      <w:r w:rsidRPr="00DD4109">
        <w:t xml:space="preserve">recommends that </w:t>
      </w:r>
      <w:r>
        <w:t>SECURE</w:t>
      </w:r>
      <w:r w:rsidRPr="00DD4109">
        <w:t xml:space="preserve"> </w:t>
      </w:r>
      <w:r>
        <w:t xml:space="preserve">meter program </w:t>
      </w:r>
      <w:r w:rsidR="00B30BD9">
        <w:t>12MP</w:t>
      </w:r>
      <w:r w:rsidR="00B75E99">
        <w:t>5_</w:t>
      </w:r>
      <w:r w:rsidR="00B950C1">
        <w:t>AD2</w:t>
      </w:r>
      <w:r w:rsidR="00B75E99">
        <w:t>_V1</w:t>
      </w:r>
      <w:r w:rsidR="0046288E">
        <w:t>,</w:t>
      </w:r>
      <w:r w:rsidR="00E9468E">
        <w:t xml:space="preserve"> </w:t>
      </w:r>
      <w:r>
        <w:t xml:space="preserve">Version 1, for </w:t>
      </w:r>
      <w:r w:rsidR="00B30BD9">
        <w:t>12MP</w:t>
      </w:r>
      <w:r w:rsidR="00B75E99">
        <w:t>5</w:t>
      </w:r>
      <w:r>
        <w:t xml:space="preserve"> meters can be deployed on AMI meters in the field </w:t>
      </w:r>
      <w:r w:rsidRPr="00DD4109">
        <w:t>with minimal risk to the business</w:t>
      </w:r>
      <w:r>
        <w:t>.</w:t>
      </w:r>
      <w:r w:rsidR="00535090">
        <w:t xml:space="preserve"> </w:t>
      </w:r>
    </w:p>
    <w:p w14:paraId="34470FED" w14:textId="69A62893" w:rsidR="00D23535" w:rsidRDefault="00D23535" w:rsidP="004452A7">
      <w:pPr>
        <w:pStyle w:val="Body"/>
      </w:pPr>
    </w:p>
    <w:p w14:paraId="253AD73C" w14:textId="77777777" w:rsidR="00D313A0" w:rsidRDefault="00D313A0" w:rsidP="00D313A0">
      <w:pPr>
        <w:pStyle w:val="Heading1"/>
        <w:tabs>
          <w:tab w:val="clear" w:pos="993"/>
          <w:tab w:val="num" w:pos="709"/>
        </w:tabs>
        <w:spacing w:before="120"/>
        <w:ind w:left="709" w:hanging="709"/>
        <w:jc w:val="left"/>
      </w:pPr>
      <w:bookmarkStart w:id="15" w:name="_Toc476582904"/>
      <w:bookmarkStart w:id="16" w:name="_Toc153373580"/>
      <w:r>
        <w:t>Issues Found DURING TEST</w:t>
      </w:r>
      <w:bookmarkEnd w:id="15"/>
      <w:bookmarkEnd w:id="16"/>
    </w:p>
    <w:p w14:paraId="0034AED8" w14:textId="1CCB8B2E" w:rsidR="009B0A6A" w:rsidRDefault="008509F6" w:rsidP="005A69BA">
      <w:pPr>
        <w:pStyle w:val="Body"/>
        <w:numPr>
          <w:ilvl w:val="0"/>
          <w:numId w:val="53"/>
        </w:numPr>
      </w:pPr>
      <w:r>
        <w:t>A</w:t>
      </w:r>
      <w:r w:rsidR="00E85D3B">
        <w:t xml:space="preserve">larms </w:t>
      </w:r>
      <w:r>
        <w:t xml:space="preserve">apart from last gasp </w:t>
      </w:r>
      <w:r w:rsidR="00E85D3B">
        <w:t>are not working. This will be fixed and re-tested in phase 2 implementation of DLMS integration into UiQ.</w:t>
      </w:r>
    </w:p>
    <w:p w14:paraId="677B6C36" w14:textId="77777777" w:rsidR="005A69BA" w:rsidRDefault="005A69BA" w:rsidP="005A69BA">
      <w:pPr>
        <w:pStyle w:val="Body"/>
      </w:pPr>
    </w:p>
    <w:p w14:paraId="1767DE61" w14:textId="77777777" w:rsidR="00D313A0" w:rsidRDefault="00D313A0" w:rsidP="00D313A0">
      <w:pPr>
        <w:pStyle w:val="Heading1"/>
        <w:tabs>
          <w:tab w:val="clear" w:pos="993"/>
          <w:tab w:val="num" w:pos="709"/>
        </w:tabs>
        <w:spacing w:before="120"/>
        <w:ind w:left="709" w:hanging="709"/>
        <w:jc w:val="left"/>
      </w:pPr>
      <w:bookmarkStart w:id="17" w:name="_Toc476582917"/>
      <w:bookmarkStart w:id="18" w:name="_Toc153373581"/>
      <w:r>
        <w:t>Deployment notes</w:t>
      </w:r>
      <w:bookmarkEnd w:id="17"/>
      <w:bookmarkEnd w:id="18"/>
    </w:p>
    <w:p w14:paraId="30EC9234" w14:textId="77777777" w:rsidR="00D313A0" w:rsidRDefault="00D313A0" w:rsidP="00D313A0">
      <w:pPr>
        <w:pStyle w:val="Heading2"/>
      </w:pPr>
      <w:bookmarkStart w:id="19" w:name="_Toc153373582"/>
      <w:r>
        <w:t>Deployment Notes</w:t>
      </w:r>
      <w:bookmarkEnd w:id="19"/>
    </w:p>
    <w:p w14:paraId="059718D9" w14:textId="77777777" w:rsidR="00A42271" w:rsidRPr="00A42271" w:rsidRDefault="001A0CB0" w:rsidP="00A42271">
      <w:pPr>
        <w:pStyle w:val="Heading3"/>
        <w:rPr>
          <w:b w:val="0"/>
          <w:bCs/>
          <w:i w:val="0"/>
          <w:iCs/>
        </w:rPr>
      </w:pPr>
      <w:r w:rsidRPr="001A0CB0">
        <w:rPr>
          <w:b w:val="0"/>
          <w:bCs/>
          <w:i w:val="0"/>
          <w:iCs/>
        </w:rPr>
        <w:t xml:space="preserve">This program is only for iCredit </w:t>
      </w:r>
      <w:r w:rsidR="00076A89" w:rsidRPr="001A0CB0">
        <w:rPr>
          <w:b w:val="0"/>
          <w:bCs/>
          <w:i w:val="0"/>
          <w:iCs/>
        </w:rPr>
        <w:t>5</w:t>
      </w:r>
      <w:r w:rsidR="00076A89">
        <w:rPr>
          <w:b w:val="0"/>
          <w:bCs/>
          <w:i w:val="0"/>
          <w:iCs/>
        </w:rPr>
        <w:t>1</w:t>
      </w:r>
      <w:r w:rsidR="00076A89" w:rsidRPr="001A0CB0">
        <w:rPr>
          <w:b w:val="0"/>
          <w:bCs/>
          <w:i w:val="0"/>
          <w:iCs/>
        </w:rPr>
        <w:t xml:space="preserve">0 </w:t>
      </w:r>
      <w:r w:rsidRPr="001A0CB0">
        <w:rPr>
          <w:b w:val="0"/>
          <w:bCs/>
          <w:i w:val="0"/>
          <w:iCs/>
        </w:rPr>
        <w:t xml:space="preserve">SECURE </w:t>
      </w:r>
      <w:r w:rsidR="00E85D3B" w:rsidRPr="001A0CB0">
        <w:rPr>
          <w:b w:val="0"/>
          <w:bCs/>
          <w:i w:val="0"/>
          <w:iCs/>
        </w:rPr>
        <w:t>single-phase</w:t>
      </w:r>
      <w:r w:rsidRPr="001A0CB0">
        <w:rPr>
          <w:b w:val="0"/>
          <w:bCs/>
          <w:i w:val="0"/>
          <w:iCs/>
        </w:rPr>
        <w:t xml:space="preserve"> </w:t>
      </w:r>
      <w:r w:rsidR="00B968E2">
        <w:rPr>
          <w:b w:val="0"/>
          <w:bCs/>
          <w:i w:val="0"/>
          <w:iCs/>
        </w:rPr>
        <w:t xml:space="preserve">2-element </w:t>
      </w:r>
      <w:r w:rsidRPr="001A0CB0">
        <w:rPr>
          <w:b w:val="0"/>
          <w:bCs/>
          <w:i w:val="0"/>
          <w:iCs/>
        </w:rPr>
        <w:t>meter</w:t>
      </w:r>
      <w:r w:rsidR="00B968E2">
        <w:rPr>
          <w:b w:val="0"/>
          <w:bCs/>
          <w:i w:val="0"/>
          <w:iCs/>
        </w:rPr>
        <w:t>s</w:t>
      </w:r>
      <w:r w:rsidRPr="001A0CB0">
        <w:rPr>
          <w:b w:val="0"/>
          <w:bCs/>
          <w:i w:val="0"/>
          <w:iCs/>
        </w:rPr>
        <w:t xml:space="preserve"> (</w:t>
      </w:r>
      <w:r w:rsidR="00B30BD9">
        <w:rPr>
          <w:b w:val="0"/>
          <w:bCs/>
          <w:i w:val="0"/>
          <w:iCs/>
        </w:rPr>
        <w:t>12MP</w:t>
      </w:r>
      <w:r>
        <w:rPr>
          <w:b w:val="0"/>
          <w:bCs/>
          <w:i w:val="0"/>
          <w:iCs/>
        </w:rPr>
        <w:t>5</w:t>
      </w:r>
      <w:r w:rsidRPr="001A0CB0">
        <w:rPr>
          <w:b w:val="0"/>
          <w:bCs/>
          <w:i w:val="0"/>
          <w:iCs/>
        </w:rPr>
        <w:t xml:space="preserve"> meter code</w:t>
      </w:r>
      <w:r>
        <w:rPr>
          <w:b w:val="0"/>
          <w:bCs/>
          <w:i w:val="0"/>
          <w:iCs/>
        </w:rPr>
        <w:t>)</w:t>
      </w:r>
      <w:r w:rsidR="00A42271" w:rsidRPr="00A42271">
        <w:t xml:space="preserve"> </w:t>
      </w:r>
    </w:p>
    <w:p w14:paraId="50665020" w14:textId="6E157D43" w:rsidR="00A42271" w:rsidRDefault="00A42271" w:rsidP="00A42271">
      <w:pPr>
        <w:pStyle w:val="Heading3"/>
        <w:rPr>
          <w:b w:val="0"/>
          <w:bCs/>
          <w:i w:val="0"/>
          <w:iCs/>
        </w:rPr>
      </w:pPr>
      <w:r w:rsidRPr="00A42271">
        <w:rPr>
          <w:b w:val="0"/>
          <w:bCs/>
          <w:i w:val="0"/>
          <w:iCs/>
        </w:rPr>
        <w:t xml:space="preserve">A comparison spreadsheet showing differences between </w:t>
      </w:r>
      <w:r w:rsidR="00B950C1">
        <w:rPr>
          <w:b w:val="0"/>
          <w:bCs/>
          <w:i w:val="0"/>
          <w:iCs/>
        </w:rPr>
        <w:t>solar program</w:t>
      </w:r>
      <w:r w:rsidRPr="00A42271">
        <w:rPr>
          <w:b w:val="0"/>
          <w:bCs/>
          <w:i w:val="0"/>
          <w:iCs/>
        </w:rPr>
        <w:t xml:space="preserve"> 12MP5_</w:t>
      </w:r>
      <w:r w:rsidR="00B950C1">
        <w:rPr>
          <w:b w:val="0"/>
          <w:bCs/>
          <w:i w:val="0"/>
          <w:iCs/>
        </w:rPr>
        <w:t>AD2</w:t>
      </w:r>
      <w:r w:rsidRPr="00A42271">
        <w:rPr>
          <w:b w:val="0"/>
          <w:bCs/>
          <w:i w:val="0"/>
          <w:iCs/>
        </w:rPr>
        <w:t xml:space="preserve"> and </w:t>
      </w:r>
      <w:r w:rsidR="00B950C1">
        <w:rPr>
          <w:b w:val="0"/>
          <w:bCs/>
          <w:i w:val="0"/>
          <w:iCs/>
        </w:rPr>
        <w:t xml:space="preserve">non-solar program </w:t>
      </w:r>
      <w:r w:rsidRPr="00A42271">
        <w:rPr>
          <w:b w:val="0"/>
          <w:bCs/>
          <w:i w:val="0"/>
          <w:iCs/>
        </w:rPr>
        <w:t>12MP5_</w:t>
      </w:r>
      <w:r w:rsidR="00B950C1">
        <w:rPr>
          <w:b w:val="0"/>
          <w:bCs/>
          <w:i w:val="0"/>
          <w:iCs/>
        </w:rPr>
        <w:t>AB2</w:t>
      </w:r>
      <w:r w:rsidRPr="00A42271">
        <w:rPr>
          <w:b w:val="0"/>
          <w:bCs/>
          <w:i w:val="0"/>
          <w:iCs/>
        </w:rPr>
        <w:t xml:space="preserve"> is attached below.</w:t>
      </w:r>
    </w:p>
    <w:p w14:paraId="0821A488" w14:textId="77777777" w:rsidR="00A42271" w:rsidRPr="00A42271" w:rsidRDefault="00A42271" w:rsidP="00A42271">
      <w:pPr>
        <w:pStyle w:val="Body"/>
      </w:pPr>
    </w:p>
    <w:p w14:paraId="1A417472" w14:textId="49A6522C" w:rsidR="00A42271" w:rsidRPr="00A42271" w:rsidRDefault="00B950C1" w:rsidP="00AB0FA5">
      <w:pPr>
        <w:pStyle w:val="Body"/>
        <w:jc w:val="center"/>
      </w:pPr>
      <w:r>
        <w:object w:dxaOrig="1543" w:dyaOrig="998" w14:anchorId="0CAB33A9">
          <v:shape id="_x0000_i1030" type="#_x0000_t75" style="width:79.2pt;height:50.4pt" o:ole="">
            <v:imagedata r:id="rId24" o:title=""/>
          </v:shape>
          <o:OLEObject Type="Embed" ProgID="Excel.Sheet.12" ShapeID="_x0000_i1030" DrawAspect="Icon" ObjectID="_1774858405" r:id="rId25"/>
        </w:object>
      </w:r>
    </w:p>
    <w:p w14:paraId="1D84F16C" w14:textId="61E3D9D8" w:rsidR="001A0CB0" w:rsidRPr="001A0CB0" w:rsidRDefault="001A0CB0" w:rsidP="001A0CB0">
      <w:pPr>
        <w:pStyle w:val="Heading3"/>
        <w:rPr>
          <w:b w:val="0"/>
          <w:bCs/>
          <w:i w:val="0"/>
          <w:iCs/>
        </w:rPr>
      </w:pPr>
      <w:r w:rsidRPr="001A0CB0">
        <w:rPr>
          <w:b w:val="0"/>
          <w:bCs/>
          <w:i w:val="0"/>
          <w:iCs/>
        </w:rPr>
        <w:lastRenderedPageBreak/>
        <w:t>The program file is attached below</w:t>
      </w:r>
      <w:r w:rsidR="00CA5441">
        <w:rPr>
          <w:b w:val="0"/>
          <w:bCs/>
          <w:i w:val="0"/>
          <w:iCs/>
        </w:rPr>
        <w:t>. For DLMS meters, the file to be uploaded to MPC is the XML file instead of the TAR file.</w:t>
      </w:r>
    </w:p>
    <w:p w14:paraId="678053AA" w14:textId="6AD453DC" w:rsidR="001A0CB0" w:rsidRDefault="00B950C1" w:rsidP="001A0CB0">
      <w:pPr>
        <w:pStyle w:val="Heading3"/>
        <w:numPr>
          <w:ilvl w:val="0"/>
          <w:numId w:val="0"/>
        </w:numPr>
        <w:ind w:left="1031"/>
        <w:jc w:val="center"/>
        <w:rPr>
          <w:b w:val="0"/>
          <w:bCs/>
          <w:i w:val="0"/>
          <w:iCs/>
        </w:rPr>
      </w:pPr>
      <w:r>
        <w:rPr>
          <w:b w:val="0"/>
          <w:bCs/>
          <w:i w:val="0"/>
          <w:iCs/>
        </w:rPr>
        <w:object w:dxaOrig="1543" w:dyaOrig="998" w14:anchorId="5E961198">
          <v:shape id="_x0000_i1031" type="#_x0000_t75" style="width:79.2pt;height:50.4pt" o:ole="">
            <v:imagedata r:id="rId26" o:title=""/>
          </v:shape>
          <o:OLEObject Type="Embed" ProgID="Package" ShapeID="_x0000_i1031" DrawAspect="Icon" ObjectID="_1774858406" r:id="rId27"/>
        </w:object>
      </w:r>
      <w:r>
        <w:rPr>
          <w:b w:val="0"/>
          <w:bCs/>
          <w:i w:val="0"/>
          <w:iCs/>
        </w:rPr>
        <w:object w:dxaOrig="1543" w:dyaOrig="998" w14:anchorId="079BB7DD">
          <v:shape id="_x0000_i1032" type="#_x0000_t75" style="width:79.2pt;height:50.4pt" o:ole="">
            <v:imagedata r:id="rId28" o:title=""/>
          </v:shape>
          <o:OLEObject Type="Embed" ProgID="Package" ShapeID="_x0000_i1032" DrawAspect="Icon" ObjectID="_1774858407" r:id="rId29"/>
        </w:object>
      </w:r>
      <w:r>
        <w:rPr>
          <w:b w:val="0"/>
          <w:bCs/>
          <w:i w:val="0"/>
          <w:iCs/>
        </w:rPr>
        <w:object w:dxaOrig="1543" w:dyaOrig="998" w14:anchorId="6EA1FDA1">
          <v:shape id="_x0000_i1033" type="#_x0000_t75" style="width:79.2pt;height:50.4pt" o:ole="">
            <v:imagedata r:id="rId30" o:title=""/>
          </v:shape>
          <o:OLEObject Type="Embed" ProgID="Package" ShapeID="_x0000_i1033" DrawAspect="Icon" ObjectID="_1774858408" r:id="rId31"/>
        </w:object>
      </w:r>
    </w:p>
    <w:p w14:paraId="7910CDD6" w14:textId="338BEA0B" w:rsidR="00F83EB9" w:rsidRDefault="002B7E05" w:rsidP="00EE045C">
      <w:pPr>
        <w:pStyle w:val="Heading3"/>
        <w:rPr>
          <w:b w:val="0"/>
          <w:bCs/>
          <w:i w:val="0"/>
          <w:iCs/>
        </w:rPr>
      </w:pPr>
      <w:r w:rsidRPr="002B7E05">
        <w:rPr>
          <w:b w:val="0"/>
          <w:bCs/>
          <w:i w:val="0"/>
          <w:iCs/>
        </w:rPr>
        <w:t>When the meter program is uploaded to MPC it should produce the same seal, size and checksum as below (verifying it is the same program):</w:t>
      </w:r>
    </w:p>
    <w:p w14:paraId="1350873E" w14:textId="77777777" w:rsidR="003271A3" w:rsidRDefault="003271A3" w:rsidP="003271A3">
      <w:pPr>
        <w:pStyle w:val="Body"/>
      </w:pPr>
    </w:p>
    <w:p w14:paraId="10466CC6" w14:textId="7DEEBEF1" w:rsidR="003271A3" w:rsidRPr="003271A3" w:rsidRDefault="00B950C1" w:rsidP="003271A3">
      <w:pPr>
        <w:pStyle w:val="Body"/>
        <w:jc w:val="center"/>
      </w:pPr>
      <w:r>
        <w:rPr>
          <w:noProof/>
        </w:rPr>
        <w:drawing>
          <wp:inline distT="0" distB="0" distL="0" distR="0" wp14:anchorId="38CBC2A7" wp14:editId="726DEB74">
            <wp:extent cx="2945130" cy="34442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45130" cy="3444240"/>
                    </a:xfrm>
                    <a:prstGeom prst="rect">
                      <a:avLst/>
                    </a:prstGeom>
                    <a:noFill/>
                    <a:ln>
                      <a:noFill/>
                    </a:ln>
                  </pic:spPr>
                </pic:pic>
              </a:graphicData>
            </a:graphic>
          </wp:inline>
        </w:drawing>
      </w:r>
    </w:p>
    <w:p w14:paraId="5875BA39" w14:textId="6A35A697" w:rsidR="00D313A0" w:rsidRDefault="00D313A0" w:rsidP="00D313A0">
      <w:pPr>
        <w:pStyle w:val="Body"/>
      </w:pPr>
    </w:p>
    <w:p w14:paraId="6D4C7DA1" w14:textId="77777777" w:rsidR="006B2F48" w:rsidRDefault="006B2F48" w:rsidP="00D313A0">
      <w:pPr>
        <w:pStyle w:val="Body"/>
      </w:pPr>
    </w:p>
    <w:p w14:paraId="037C917F" w14:textId="77777777" w:rsidR="00CA277C" w:rsidRDefault="00CA277C" w:rsidP="00CA277C">
      <w:pPr>
        <w:pStyle w:val="Heading1"/>
        <w:tabs>
          <w:tab w:val="clear" w:pos="993"/>
          <w:tab w:val="num" w:pos="709"/>
        </w:tabs>
        <w:spacing w:before="120"/>
        <w:ind w:left="709" w:hanging="709"/>
        <w:jc w:val="left"/>
      </w:pPr>
      <w:bookmarkStart w:id="20" w:name="_Toc96094600"/>
      <w:bookmarkStart w:id="21" w:name="_Toc153373583"/>
      <w:r>
        <w:t>approval</w:t>
      </w:r>
      <w:bookmarkEnd w:id="20"/>
      <w:bookmarkEnd w:id="21"/>
    </w:p>
    <w:p w14:paraId="2744ED1D" w14:textId="0E5FCCDB" w:rsidR="00CA277C" w:rsidRDefault="00864BA8" w:rsidP="00D313A0">
      <w:pPr>
        <w:pStyle w:val="Body"/>
      </w:pPr>
      <w:r>
        <w:t>Above Meter programs were reviewed and approved by Metering Engineer. The approval email is attached in the ‘Document Review’ section.</w:t>
      </w:r>
    </w:p>
    <w:p w14:paraId="0642627C" w14:textId="77777777" w:rsidR="006B2F48" w:rsidRDefault="006B2F48" w:rsidP="00D313A0">
      <w:pPr>
        <w:pStyle w:val="Body"/>
      </w:pPr>
    </w:p>
    <w:p w14:paraId="1C754F02" w14:textId="77777777" w:rsidR="00F47403" w:rsidRPr="00D313A0" w:rsidRDefault="00F47403" w:rsidP="00D313A0">
      <w:pPr>
        <w:pStyle w:val="Body"/>
      </w:pPr>
    </w:p>
    <w:p w14:paraId="1475108D" w14:textId="0F699186" w:rsidR="00CA277C" w:rsidRPr="00CA277C" w:rsidRDefault="00D313A0" w:rsidP="00CA277C">
      <w:pPr>
        <w:pStyle w:val="Heading1"/>
        <w:tabs>
          <w:tab w:val="clear" w:pos="993"/>
          <w:tab w:val="num" w:pos="709"/>
        </w:tabs>
        <w:spacing w:before="120"/>
        <w:ind w:left="709" w:hanging="709"/>
        <w:jc w:val="left"/>
      </w:pPr>
      <w:bookmarkStart w:id="22" w:name="_Toc465419412"/>
      <w:bookmarkStart w:id="23" w:name="_Toc476582922"/>
      <w:bookmarkStart w:id="24" w:name="_Toc153373584"/>
      <w:r>
        <w:t>REvision History</w:t>
      </w:r>
      <w:bookmarkEnd w:id="22"/>
      <w:bookmarkEnd w:id="23"/>
      <w:bookmarkEnd w:id="24"/>
    </w:p>
    <w:p w14:paraId="45324E02" w14:textId="77777777" w:rsidR="00D313A0" w:rsidRPr="00DD4109" w:rsidRDefault="00D313A0" w:rsidP="00D313A0">
      <w:pPr>
        <w:pStyle w:val="Body"/>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814"/>
        <w:gridCol w:w="5866"/>
      </w:tblGrid>
      <w:tr w:rsidR="00D313A0" w:rsidRPr="003D5498" w14:paraId="1CFBC1C5" w14:textId="77777777" w:rsidTr="00E9468E">
        <w:tc>
          <w:tcPr>
            <w:tcW w:w="1381" w:type="dxa"/>
            <w:shd w:val="clear" w:color="auto" w:fill="auto"/>
            <w:vAlign w:val="center"/>
          </w:tcPr>
          <w:p w14:paraId="35E76A95" w14:textId="77777777" w:rsidR="00D313A0" w:rsidRPr="003D5498" w:rsidRDefault="00D313A0" w:rsidP="009D7B72">
            <w:pPr>
              <w:pStyle w:val="Body"/>
              <w:jc w:val="center"/>
              <w:rPr>
                <w:b/>
              </w:rPr>
            </w:pPr>
            <w:r w:rsidRPr="003D5498">
              <w:rPr>
                <w:b/>
              </w:rPr>
              <w:t>Date</w:t>
            </w:r>
          </w:p>
        </w:tc>
        <w:tc>
          <w:tcPr>
            <w:tcW w:w="1814" w:type="dxa"/>
            <w:shd w:val="clear" w:color="auto" w:fill="auto"/>
            <w:vAlign w:val="center"/>
          </w:tcPr>
          <w:p w14:paraId="09F0B764" w14:textId="77777777" w:rsidR="00D313A0" w:rsidRPr="003D5498" w:rsidRDefault="00D313A0" w:rsidP="009D7B72">
            <w:pPr>
              <w:pStyle w:val="Body"/>
              <w:jc w:val="center"/>
              <w:rPr>
                <w:b/>
              </w:rPr>
            </w:pPr>
            <w:r w:rsidRPr="003D5498">
              <w:rPr>
                <w:b/>
              </w:rPr>
              <w:t>Revised By</w:t>
            </w:r>
          </w:p>
        </w:tc>
        <w:tc>
          <w:tcPr>
            <w:tcW w:w="5866" w:type="dxa"/>
            <w:shd w:val="clear" w:color="auto" w:fill="auto"/>
            <w:vAlign w:val="center"/>
          </w:tcPr>
          <w:p w14:paraId="72B821F6" w14:textId="77777777" w:rsidR="00D313A0" w:rsidRPr="003D5498" w:rsidRDefault="00D313A0" w:rsidP="009D7B72">
            <w:pPr>
              <w:pStyle w:val="Body"/>
              <w:jc w:val="center"/>
              <w:rPr>
                <w:b/>
              </w:rPr>
            </w:pPr>
            <w:r w:rsidRPr="003D5498">
              <w:rPr>
                <w:b/>
              </w:rPr>
              <w:t>Notes</w:t>
            </w:r>
          </w:p>
        </w:tc>
      </w:tr>
      <w:tr w:rsidR="002B7E05" w14:paraId="582C1238" w14:textId="77777777" w:rsidTr="00E9468E">
        <w:tc>
          <w:tcPr>
            <w:tcW w:w="1381" w:type="dxa"/>
            <w:shd w:val="clear" w:color="auto" w:fill="auto"/>
          </w:tcPr>
          <w:p w14:paraId="01456F86" w14:textId="34825DD4" w:rsidR="002B7E05" w:rsidRDefault="00B950C1" w:rsidP="002B7E05">
            <w:pPr>
              <w:pStyle w:val="Body"/>
            </w:pPr>
            <w:r>
              <w:t>1</w:t>
            </w:r>
            <w:r w:rsidR="00B30BD9">
              <w:t>8</w:t>
            </w:r>
            <w:r w:rsidR="002B7E05">
              <w:t>/</w:t>
            </w:r>
            <w:r w:rsidR="006572FE">
              <w:t>0</w:t>
            </w:r>
            <w:r>
              <w:t>3</w:t>
            </w:r>
            <w:r w:rsidR="002B7E05">
              <w:t>/202</w:t>
            </w:r>
            <w:r w:rsidR="006572FE">
              <w:t>4</w:t>
            </w:r>
          </w:p>
        </w:tc>
        <w:tc>
          <w:tcPr>
            <w:tcW w:w="1814" w:type="dxa"/>
            <w:shd w:val="clear" w:color="auto" w:fill="auto"/>
          </w:tcPr>
          <w:p w14:paraId="5FD409B2" w14:textId="408711B2" w:rsidR="002B7E05" w:rsidRDefault="006572FE" w:rsidP="002B7E05">
            <w:pPr>
              <w:pStyle w:val="Body"/>
            </w:pPr>
            <w:r>
              <w:t>KNjuguna</w:t>
            </w:r>
          </w:p>
        </w:tc>
        <w:tc>
          <w:tcPr>
            <w:tcW w:w="5866" w:type="dxa"/>
            <w:shd w:val="clear" w:color="auto" w:fill="auto"/>
          </w:tcPr>
          <w:p w14:paraId="6484DD56" w14:textId="6B08FE6C" w:rsidR="002B7E05" w:rsidRDefault="002B7E05" w:rsidP="002B7E05">
            <w:pPr>
              <w:pStyle w:val="Body"/>
            </w:pPr>
            <w:r>
              <w:t>Initial Draft</w:t>
            </w:r>
          </w:p>
        </w:tc>
      </w:tr>
      <w:tr w:rsidR="006D0C57" w14:paraId="4ABFF039" w14:textId="77777777" w:rsidTr="00E9468E">
        <w:tc>
          <w:tcPr>
            <w:tcW w:w="1381" w:type="dxa"/>
            <w:shd w:val="clear" w:color="auto" w:fill="auto"/>
          </w:tcPr>
          <w:p w14:paraId="57B454DB" w14:textId="1490C5DF" w:rsidR="006D0C57" w:rsidRDefault="006D0C57" w:rsidP="002B7E05">
            <w:pPr>
              <w:pStyle w:val="Body"/>
            </w:pPr>
          </w:p>
        </w:tc>
        <w:tc>
          <w:tcPr>
            <w:tcW w:w="1814" w:type="dxa"/>
            <w:shd w:val="clear" w:color="auto" w:fill="auto"/>
          </w:tcPr>
          <w:p w14:paraId="3C282C7A" w14:textId="63B7930A" w:rsidR="006D0C57" w:rsidRDefault="006D0C57" w:rsidP="002B7E05">
            <w:pPr>
              <w:pStyle w:val="Body"/>
            </w:pPr>
          </w:p>
        </w:tc>
        <w:tc>
          <w:tcPr>
            <w:tcW w:w="5866" w:type="dxa"/>
            <w:shd w:val="clear" w:color="auto" w:fill="auto"/>
          </w:tcPr>
          <w:p w14:paraId="6C3F12C5" w14:textId="18BE9DC7" w:rsidR="006D0C57" w:rsidRDefault="006D0C57" w:rsidP="002B7E05">
            <w:pPr>
              <w:pStyle w:val="Body"/>
            </w:pPr>
          </w:p>
        </w:tc>
      </w:tr>
    </w:tbl>
    <w:p w14:paraId="1A91594B" w14:textId="77777777" w:rsidR="00FD3984" w:rsidRPr="00FD3984" w:rsidRDefault="00FD3984" w:rsidP="00E9468E">
      <w:pPr>
        <w:pStyle w:val="Heading2"/>
        <w:numPr>
          <w:ilvl w:val="0"/>
          <w:numId w:val="0"/>
        </w:numPr>
      </w:pPr>
    </w:p>
    <w:sectPr w:rsidR="00FD3984" w:rsidRPr="00FD3984" w:rsidSect="0081369F">
      <w:headerReference w:type="default" r:id="rId33"/>
      <w:footerReference w:type="default" r:id="rId34"/>
      <w:footnotePr>
        <w:numRestart w:val="eachPage"/>
      </w:footnotePr>
      <w:pgSz w:w="11907" w:h="16840" w:code="9"/>
      <w:pgMar w:top="1418" w:right="1418" w:bottom="1418" w:left="1418" w:header="709" w:footer="709"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D0942" w14:textId="77777777" w:rsidR="0083115D" w:rsidRDefault="0083115D">
      <w:r>
        <w:separator/>
      </w:r>
    </w:p>
  </w:endnote>
  <w:endnote w:type="continuationSeparator" w:id="0">
    <w:p w14:paraId="50BC4134" w14:textId="77777777" w:rsidR="0083115D" w:rsidRDefault="0083115D">
      <w:r>
        <w:continuationSeparator/>
      </w:r>
    </w:p>
  </w:endnote>
  <w:endnote w:type="continuationNotice" w:id="1">
    <w:p w14:paraId="5FC6E05F" w14:textId="77777777" w:rsidR="0083115D" w:rsidRDefault="0083115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89596" w14:textId="77777777" w:rsidR="00816FF0" w:rsidRDefault="00816FF0" w:rsidP="00982F02">
    <w:pPr>
      <w:pStyle w:val="Footer"/>
      <w:framePr w:wrap="around"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59FF685E" w14:textId="77777777" w:rsidR="00816FF0" w:rsidRDefault="00816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593C0" w14:textId="77777777" w:rsidR="00816FF0" w:rsidRDefault="00816FF0" w:rsidP="00982F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9A1F6EF" w14:textId="77777777" w:rsidR="00816FF0" w:rsidRDefault="00816FF0">
    <w:pPr>
      <w:pStyle w:val="Foote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861CC" w14:textId="77777777" w:rsidR="0083115D" w:rsidRDefault="0083115D">
      <w:r>
        <w:separator/>
      </w:r>
    </w:p>
  </w:footnote>
  <w:footnote w:type="continuationSeparator" w:id="0">
    <w:p w14:paraId="33E8BE43" w14:textId="77777777" w:rsidR="0083115D" w:rsidRDefault="0083115D">
      <w:r>
        <w:continuationSeparator/>
      </w:r>
    </w:p>
  </w:footnote>
  <w:footnote w:type="continuationNotice" w:id="1">
    <w:p w14:paraId="2C06E903" w14:textId="77777777" w:rsidR="0083115D" w:rsidRDefault="0083115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631BEC0F" w14:textId="77777777" w:rsidTr="006A6AA1">
      <w:trPr>
        <w:trHeight w:val="278"/>
      </w:trPr>
      <w:tc>
        <w:tcPr>
          <w:tcW w:w="2054" w:type="pct"/>
          <w:shd w:val="clear" w:color="auto" w:fill="auto"/>
        </w:tcPr>
        <w:p w14:paraId="21BE8ED4" w14:textId="77777777" w:rsidR="00816FF0" w:rsidRPr="006A6AA1" w:rsidRDefault="00816FF0" w:rsidP="00982F02">
          <w:pPr>
            <w:pStyle w:val="Header"/>
            <w:rPr>
              <w:rFonts w:ascii="Arial" w:hAnsi="Arial"/>
              <w:sz w:val="18"/>
              <w:szCs w:val="18"/>
            </w:rPr>
          </w:pPr>
        </w:p>
        <w:p w14:paraId="267A2F03"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sidRPr="006A6AA1">
            <w:rPr>
              <w:rFonts w:ascii="Arial" w:hAnsi="Arial"/>
              <w:sz w:val="18"/>
              <w:szCs w:val="18"/>
            </w:rPr>
            <w:t>– Test Certificate</w:t>
          </w:r>
        </w:p>
        <w:p w14:paraId="386A5152" w14:textId="77777777" w:rsidR="00816FF0" w:rsidRPr="006A6AA1" w:rsidRDefault="00816FF0" w:rsidP="00982F02">
          <w:pPr>
            <w:pStyle w:val="Header"/>
            <w:rPr>
              <w:rFonts w:ascii="Arial" w:hAnsi="Arial"/>
              <w:sz w:val="18"/>
              <w:szCs w:val="18"/>
            </w:rPr>
          </w:pPr>
        </w:p>
      </w:tc>
      <w:tc>
        <w:tcPr>
          <w:tcW w:w="2946" w:type="pct"/>
          <w:shd w:val="clear" w:color="auto" w:fill="auto"/>
        </w:tcPr>
        <w:p w14:paraId="61BE7859" w14:textId="096EE812"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0B529CDC" wp14:editId="213BAD2A">
                <wp:extent cx="1238885" cy="39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413BF3B6" w14:textId="77777777" w:rsidR="00816FF0" w:rsidRDefault="00816FF0" w:rsidP="00982F02">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CDE87" w14:textId="2E3238D1" w:rsidR="00816FF0" w:rsidRDefault="00775A1A">
    <w:pPr>
      <w:pStyle w:val="Header"/>
    </w:pPr>
    <w:r>
      <w:rPr>
        <w:noProof/>
      </w:rPr>
      <mc:AlternateContent>
        <mc:Choice Requires="wpc">
          <w:drawing>
            <wp:inline distT="0" distB="0" distL="0" distR="0" wp14:anchorId="04F592B7" wp14:editId="0DEF3E35">
              <wp:extent cx="5962015" cy="864870"/>
              <wp:effectExtent l="0" t="0" r="635" b="1905"/>
              <wp:docPr id="4"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2"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609209" y="0"/>
                          <a:ext cx="2352806" cy="60304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7FDDC12" id="Canvas 5" o:spid="_x0000_s1026" editas="canvas" style="width:469.45pt;height:68.1pt;mso-position-horizontal-relative:char;mso-position-vertical-relative:line" coordsize="59620,8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20;height:8648;visibility:visible;mso-wrap-style:square">
                <v:fill o:detectmouseclick="t"/>
                <v:path o:connecttype="none"/>
              </v:shape>
              <v:shape id="Picture 6" o:spid="_x0000_s1028" type="#_x0000_t75" style="position:absolute;left:36092;width:23528;height: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">
                <v:imagedata r:id="rId2" o:title=""/>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3178FBDC" w14:textId="77777777" w:rsidTr="006A6AA1">
      <w:trPr>
        <w:trHeight w:val="278"/>
      </w:trPr>
      <w:tc>
        <w:tcPr>
          <w:tcW w:w="2054" w:type="pct"/>
          <w:shd w:val="clear" w:color="auto" w:fill="auto"/>
        </w:tcPr>
        <w:p w14:paraId="3486C142" w14:textId="77777777" w:rsidR="00816FF0" w:rsidRPr="006A6AA1" w:rsidRDefault="00816FF0" w:rsidP="00982F02">
          <w:pPr>
            <w:pStyle w:val="Header"/>
            <w:rPr>
              <w:rFonts w:ascii="Arial" w:hAnsi="Arial"/>
              <w:sz w:val="18"/>
              <w:szCs w:val="18"/>
            </w:rPr>
          </w:pPr>
        </w:p>
        <w:p w14:paraId="30B0C9E2"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Pr>
              <w:rFonts w:ascii="Arial" w:hAnsi="Arial"/>
              <w:sz w:val="18"/>
              <w:szCs w:val="18"/>
            </w:rPr>
            <w:t>– Test Certificate</w:t>
          </w:r>
        </w:p>
        <w:p w14:paraId="093DB2D4" w14:textId="77777777" w:rsidR="00816FF0" w:rsidRPr="006A6AA1" w:rsidRDefault="00816FF0" w:rsidP="00982F02">
          <w:pPr>
            <w:pStyle w:val="Header"/>
            <w:rPr>
              <w:rFonts w:ascii="Arial" w:hAnsi="Arial"/>
              <w:sz w:val="18"/>
              <w:szCs w:val="18"/>
            </w:rPr>
          </w:pPr>
        </w:p>
      </w:tc>
      <w:tc>
        <w:tcPr>
          <w:tcW w:w="2946" w:type="pct"/>
          <w:shd w:val="clear" w:color="auto" w:fill="auto"/>
        </w:tcPr>
        <w:p w14:paraId="1F022CAF" w14:textId="2876F988"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68C615CA" wp14:editId="6166311C">
                <wp:extent cx="1238885" cy="391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0962E8F0" w14:textId="77777777" w:rsidR="00816FF0" w:rsidRDefault="00816FF0" w:rsidP="00982F02">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A9E34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740DB"/>
    <w:multiLevelType w:val="hybridMultilevel"/>
    <w:tmpl w:val="8A901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94233F"/>
    <w:multiLevelType w:val="hybridMultilevel"/>
    <w:tmpl w:val="BDAE5668"/>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78C41B0"/>
    <w:multiLevelType w:val="hybridMultilevel"/>
    <w:tmpl w:val="84F2E1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861100B"/>
    <w:multiLevelType w:val="hybridMultilevel"/>
    <w:tmpl w:val="700C1FF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A3373A"/>
    <w:multiLevelType w:val="hybridMultilevel"/>
    <w:tmpl w:val="B6FC7EBC"/>
    <w:lvl w:ilvl="0" w:tplc="B0369DA0">
      <w:start w:val="1"/>
      <w:numFmt w:val="bullet"/>
      <w:lvlText w:val="•"/>
      <w:lvlJc w:val="left"/>
      <w:pPr>
        <w:tabs>
          <w:tab w:val="num" w:pos="531"/>
        </w:tabs>
        <w:ind w:left="531" w:hanging="171"/>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B1F4B67"/>
    <w:multiLevelType w:val="hybridMultilevel"/>
    <w:tmpl w:val="C0482118"/>
    <w:lvl w:ilvl="0" w:tplc="4E768488">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360"/>
        </w:tabs>
        <w:ind w:left="360" w:hanging="360"/>
      </w:pPr>
      <w:rPr>
        <w:rFonts w:ascii="Wingdings" w:hAnsi="Wingdings" w:hint="default"/>
      </w:rPr>
    </w:lvl>
    <w:lvl w:ilvl="3" w:tplc="0C090001" w:tentative="1">
      <w:start w:val="1"/>
      <w:numFmt w:val="bullet"/>
      <w:lvlText w:val=""/>
      <w:lvlJc w:val="left"/>
      <w:pPr>
        <w:tabs>
          <w:tab w:val="num" w:pos="1080"/>
        </w:tabs>
        <w:ind w:left="1080" w:hanging="360"/>
      </w:pPr>
      <w:rPr>
        <w:rFonts w:ascii="Symbol" w:hAnsi="Symbol" w:hint="default"/>
      </w:rPr>
    </w:lvl>
    <w:lvl w:ilvl="4" w:tplc="0C090003" w:tentative="1">
      <w:start w:val="1"/>
      <w:numFmt w:val="bullet"/>
      <w:lvlText w:val="o"/>
      <w:lvlJc w:val="left"/>
      <w:pPr>
        <w:tabs>
          <w:tab w:val="num" w:pos="1800"/>
        </w:tabs>
        <w:ind w:left="1800" w:hanging="360"/>
      </w:pPr>
      <w:rPr>
        <w:rFonts w:ascii="Courier New" w:hAnsi="Courier New" w:cs="Courier New" w:hint="default"/>
      </w:rPr>
    </w:lvl>
    <w:lvl w:ilvl="5" w:tplc="0C090005" w:tentative="1">
      <w:start w:val="1"/>
      <w:numFmt w:val="bullet"/>
      <w:lvlText w:val=""/>
      <w:lvlJc w:val="left"/>
      <w:pPr>
        <w:tabs>
          <w:tab w:val="num" w:pos="2520"/>
        </w:tabs>
        <w:ind w:left="2520" w:hanging="360"/>
      </w:pPr>
      <w:rPr>
        <w:rFonts w:ascii="Wingdings" w:hAnsi="Wingdings" w:hint="default"/>
      </w:rPr>
    </w:lvl>
    <w:lvl w:ilvl="6" w:tplc="0C090001" w:tentative="1">
      <w:start w:val="1"/>
      <w:numFmt w:val="bullet"/>
      <w:lvlText w:val=""/>
      <w:lvlJc w:val="left"/>
      <w:pPr>
        <w:tabs>
          <w:tab w:val="num" w:pos="3240"/>
        </w:tabs>
        <w:ind w:left="3240" w:hanging="360"/>
      </w:pPr>
      <w:rPr>
        <w:rFonts w:ascii="Symbol" w:hAnsi="Symbol" w:hint="default"/>
      </w:rPr>
    </w:lvl>
    <w:lvl w:ilvl="7" w:tplc="0C090003" w:tentative="1">
      <w:start w:val="1"/>
      <w:numFmt w:val="bullet"/>
      <w:lvlText w:val="o"/>
      <w:lvlJc w:val="left"/>
      <w:pPr>
        <w:tabs>
          <w:tab w:val="num" w:pos="3960"/>
        </w:tabs>
        <w:ind w:left="3960" w:hanging="360"/>
      </w:pPr>
      <w:rPr>
        <w:rFonts w:ascii="Courier New" w:hAnsi="Courier New" w:cs="Courier New" w:hint="default"/>
      </w:rPr>
    </w:lvl>
    <w:lvl w:ilvl="8" w:tplc="0C090005" w:tentative="1">
      <w:start w:val="1"/>
      <w:numFmt w:val="bullet"/>
      <w:lvlText w:val=""/>
      <w:lvlJc w:val="left"/>
      <w:pPr>
        <w:tabs>
          <w:tab w:val="num" w:pos="4680"/>
        </w:tabs>
        <w:ind w:left="4680" w:hanging="360"/>
      </w:pPr>
      <w:rPr>
        <w:rFonts w:ascii="Wingdings" w:hAnsi="Wingdings" w:hint="default"/>
      </w:rPr>
    </w:lvl>
  </w:abstractNum>
  <w:abstractNum w:abstractNumId="7" w15:restartNumberingAfterBreak="0">
    <w:nsid w:val="0EB721F9"/>
    <w:multiLevelType w:val="hybridMultilevel"/>
    <w:tmpl w:val="FC365AF0"/>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0F0484"/>
    <w:multiLevelType w:val="hybridMultilevel"/>
    <w:tmpl w:val="C80868D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9" w15:restartNumberingAfterBreak="0">
    <w:nsid w:val="136E1B8B"/>
    <w:multiLevelType w:val="hybridMultilevel"/>
    <w:tmpl w:val="E780C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727072"/>
    <w:multiLevelType w:val="hybridMultilevel"/>
    <w:tmpl w:val="27566FB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E34F03"/>
    <w:multiLevelType w:val="multilevel"/>
    <w:tmpl w:val="216CAE12"/>
    <w:lvl w:ilvl="0">
      <w:start w:val="1"/>
      <w:numFmt w:val="decimal"/>
      <w:pStyle w:val="Heading1"/>
      <w:lvlText w:val="%1"/>
      <w:lvlJc w:val="left"/>
      <w:pPr>
        <w:tabs>
          <w:tab w:val="num" w:pos="993"/>
        </w:tabs>
        <w:ind w:left="993" w:hanging="851"/>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1031"/>
        </w:tabs>
        <w:ind w:left="1031" w:hanging="851"/>
      </w:pPr>
      <w:rPr>
        <w:rFonts w:hint="default"/>
      </w:rPr>
    </w:lvl>
    <w:lvl w:ilvl="3">
      <w:start w:val="1"/>
      <w:numFmt w:val="decimal"/>
      <w:pStyle w:val="Heading4"/>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pStyle w:val="Heading6"/>
      <w:lvlText w:val=""/>
      <w:lvlJc w:val="left"/>
      <w:pPr>
        <w:tabs>
          <w:tab w:val="num" w:pos="680"/>
        </w:tabs>
        <w:ind w:left="680" w:hanging="68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18BF0F11"/>
    <w:multiLevelType w:val="hybridMultilevel"/>
    <w:tmpl w:val="B008B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624B0D"/>
    <w:multiLevelType w:val="hybridMultilevel"/>
    <w:tmpl w:val="FDDC8224"/>
    <w:lvl w:ilvl="0" w:tplc="BBAC2A52">
      <w:start w:val="1"/>
      <w:numFmt w:val="decimal"/>
      <w:lvlText w:val="%1."/>
      <w:lvlJc w:val="left"/>
      <w:pPr>
        <w:tabs>
          <w:tab w:val="num" w:pos="1695"/>
        </w:tabs>
        <w:ind w:left="1695" w:hanging="975"/>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4" w15:restartNumberingAfterBreak="0">
    <w:nsid w:val="1E247E6E"/>
    <w:multiLevelType w:val="multilevel"/>
    <w:tmpl w:val="72BE5834"/>
    <w:lvl w:ilvl="0">
      <w:start w:val="1"/>
      <w:numFmt w:val="decimal"/>
      <w:lvlText w:val="%1."/>
      <w:lvlJc w:val="left"/>
      <w:pPr>
        <w:tabs>
          <w:tab w:val="num" w:pos="1134"/>
        </w:tabs>
        <w:ind w:left="1134"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19B751C"/>
    <w:multiLevelType w:val="hybridMultilevel"/>
    <w:tmpl w:val="12D0081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AB0EB1"/>
    <w:multiLevelType w:val="hybridMultilevel"/>
    <w:tmpl w:val="B8624128"/>
    <w:lvl w:ilvl="0" w:tplc="AF3ADB04">
      <w:start w:val="1"/>
      <w:numFmt w:val="bullet"/>
      <w:lvlText w:val="-"/>
      <w:lvlJc w:val="left"/>
      <w:pPr>
        <w:tabs>
          <w:tab w:val="num" w:pos="360"/>
        </w:tabs>
        <w:ind w:left="360" w:hanging="360"/>
      </w:pPr>
      <w:rPr>
        <w:rFonts w:ascii="Arial" w:eastAsia="Times New Roman" w:hAnsi="Arial" w:cs="Aria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779116B"/>
    <w:multiLevelType w:val="hybridMultilevel"/>
    <w:tmpl w:val="C2466F44"/>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7C0921"/>
    <w:multiLevelType w:val="hybridMultilevel"/>
    <w:tmpl w:val="A9CC9EC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75261C"/>
    <w:multiLevelType w:val="hybridMultilevel"/>
    <w:tmpl w:val="0BE22ECA"/>
    <w:lvl w:ilvl="0" w:tplc="C15EE3C6">
      <w:start w:val="1"/>
      <w:numFmt w:val="bullet"/>
      <w:lvlText w:val="•"/>
      <w:lvlJc w:val="left"/>
      <w:pPr>
        <w:tabs>
          <w:tab w:val="num" w:pos="1233"/>
        </w:tabs>
        <w:ind w:left="1233" w:hanging="171"/>
      </w:pPr>
      <w:rPr>
        <w:rFonts w:ascii="Arial" w:hAnsi="Arial" w:hint="default"/>
      </w:rPr>
    </w:lvl>
    <w:lvl w:ilvl="1" w:tplc="0C090003">
      <w:start w:val="1"/>
      <w:numFmt w:val="bullet"/>
      <w:lvlText w:val="o"/>
      <w:lvlJc w:val="left"/>
      <w:pPr>
        <w:tabs>
          <w:tab w:val="num" w:pos="229"/>
        </w:tabs>
        <w:ind w:left="229" w:hanging="360"/>
      </w:pPr>
      <w:rPr>
        <w:rFonts w:ascii="Courier New" w:hAnsi="Courier New" w:cs="Courier New" w:hint="default"/>
      </w:rPr>
    </w:lvl>
    <w:lvl w:ilvl="2" w:tplc="0C090005">
      <w:start w:val="1"/>
      <w:numFmt w:val="bullet"/>
      <w:lvlText w:val=""/>
      <w:lvlJc w:val="left"/>
      <w:pPr>
        <w:tabs>
          <w:tab w:val="num" w:pos="949"/>
        </w:tabs>
        <w:ind w:left="949" w:hanging="360"/>
      </w:pPr>
      <w:rPr>
        <w:rFonts w:ascii="Wingdings" w:hAnsi="Wingdings" w:hint="default"/>
      </w:rPr>
    </w:lvl>
    <w:lvl w:ilvl="3" w:tplc="0C090001">
      <w:start w:val="1"/>
      <w:numFmt w:val="bullet"/>
      <w:lvlText w:val=""/>
      <w:lvlJc w:val="left"/>
      <w:pPr>
        <w:tabs>
          <w:tab w:val="num" w:pos="1669"/>
        </w:tabs>
        <w:ind w:left="1669" w:hanging="360"/>
      </w:pPr>
      <w:rPr>
        <w:rFonts w:ascii="Symbol" w:hAnsi="Symbol" w:hint="default"/>
      </w:rPr>
    </w:lvl>
    <w:lvl w:ilvl="4" w:tplc="0C090003">
      <w:start w:val="1"/>
      <w:numFmt w:val="bullet"/>
      <w:lvlText w:val="o"/>
      <w:lvlJc w:val="left"/>
      <w:pPr>
        <w:tabs>
          <w:tab w:val="num" w:pos="2389"/>
        </w:tabs>
        <w:ind w:left="2389" w:hanging="360"/>
      </w:pPr>
      <w:rPr>
        <w:rFonts w:ascii="Courier New" w:hAnsi="Courier New" w:cs="Courier New" w:hint="default"/>
      </w:rPr>
    </w:lvl>
    <w:lvl w:ilvl="5" w:tplc="0C090005" w:tentative="1">
      <w:start w:val="1"/>
      <w:numFmt w:val="bullet"/>
      <w:lvlText w:val=""/>
      <w:lvlJc w:val="left"/>
      <w:pPr>
        <w:tabs>
          <w:tab w:val="num" w:pos="3109"/>
        </w:tabs>
        <w:ind w:left="3109" w:hanging="360"/>
      </w:pPr>
      <w:rPr>
        <w:rFonts w:ascii="Wingdings" w:hAnsi="Wingdings" w:hint="default"/>
      </w:rPr>
    </w:lvl>
    <w:lvl w:ilvl="6" w:tplc="0C090001" w:tentative="1">
      <w:start w:val="1"/>
      <w:numFmt w:val="bullet"/>
      <w:lvlText w:val=""/>
      <w:lvlJc w:val="left"/>
      <w:pPr>
        <w:tabs>
          <w:tab w:val="num" w:pos="3829"/>
        </w:tabs>
        <w:ind w:left="3829" w:hanging="360"/>
      </w:pPr>
      <w:rPr>
        <w:rFonts w:ascii="Symbol" w:hAnsi="Symbol" w:hint="default"/>
      </w:rPr>
    </w:lvl>
    <w:lvl w:ilvl="7" w:tplc="0C090003" w:tentative="1">
      <w:start w:val="1"/>
      <w:numFmt w:val="bullet"/>
      <w:lvlText w:val="o"/>
      <w:lvlJc w:val="left"/>
      <w:pPr>
        <w:tabs>
          <w:tab w:val="num" w:pos="4549"/>
        </w:tabs>
        <w:ind w:left="4549" w:hanging="360"/>
      </w:pPr>
      <w:rPr>
        <w:rFonts w:ascii="Courier New" w:hAnsi="Courier New" w:cs="Courier New" w:hint="default"/>
      </w:rPr>
    </w:lvl>
    <w:lvl w:ilvl="8" w:tplc="0C090005" w:tentative="1">
      <w:start w:val="1"/>
      <w:numFmt w:val="bullet"/>
      <w:lvlText w:val=""/>
      <w:lvlJc w:val="left"/>
      <w:pPr>
        <w:tabs>
          <w:tab w:val="num" w:pos="5269"/>
        </w:tabs>
        <w:ind w:left="5269" w:hanging="360"/>
      </w:pPr>
      <w:rPr>
        <w:rFonts w:ascii="Wingdings" w:hAnsi="Wingdings" w:hint="default"/>
      </w:rPr>
    </w:lvl>
  </w:abstractNum>
  <w:abstractNum w:abstractNumId="20" w15:restartNumberingAfterBreak="0">
    <w:nsid w:val="327853D1"/>
    <w:multiLevelType w:val="hybridMultilevel"/>
    <w:tmpl w:val="72BE5834"/>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327871A4"/>
    <w:multiLevelType w:val="hybridMultilevel"/>
    <w:tmpl w:val="E9FE4B1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start w:val="1"/>
      <w:numFmt w:val="bullet"/>
      <w:lvlText w:val=""/>
      <w:lvlJc w:val="left"/>
      <w:pPr>
        <w:tabs>
          <w:tab w:val="num" w:pos="2160"/>
        </w:tabs>
        <w:ind w:left="2160" w:hanging="360"/>
      </w:pPr>
      <w:rPr>
        <w:rFonts w:ascii="Wingdings" w:hAnsi="Wingdings" w:hint="default"/>
      </w:rPr>
    </w:lvl>
    <w:lvl w:ilvl="6" w:tplc="0C09000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2" w15:restartNumberingAfterBreak="0">
    <w:nsid w:val="33D2341E"/>
    <w:multiLevelType w:val="multilevel"/>
    <w:tmpl w:val="9FA609FC"/>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31"/>
        </w:tabs>
        <w:ind w:left="1031" w:hanging="851"/>
      </w:pPr>
      <w:rPr>
        <w:rFonts w:hint="default"/>
      </w:rPr>
    </w:lvl>
    <w:lvl w:ilvl="3">
      <w:start w:val="1"/>
      <w:numFmt w:val="decimal"/>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680"/>
        </w:tabs>
        <w:ind w:left="680" w:hanging="68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4BC406B"/>
    <w:multiLevelType w:val="hybridMultilevel"/>
    <w:tmpl w:val="1C3ECEC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766605"/>
    <w:multiLevelType w:val="hybridMultilevel"/>
    <w:tmpl w:val="21AABE88"/>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791750"/>
    <w:multiLevelType w:val="hybridMultilevel"/>
    <w:tmpl w:val="B322BB9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3D4B36A5"/>
    <w:multiLevelType w:val="hybridMultilevel"/>
    <w:tmpl w:val="17AC7A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E0042F6"/>
    <w:multiLevelType w:val="hybridMultilevel"/>
    <w:tmpl w:val="47BC4BE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tentative="1">
      <w:start w:val="1"/>
      <w:numFmt w:val="bullet"/>
      <w:lvlText w:val=""/>
      <w:lvlJc w:val="left"/>
      <w:pPr>
        <w:tabs>
          <w:tab w:val="num" w:pos="0"/>
        </w:tabs>
        <w:ind w:left="0" w:hanging="360"/>
      </w:pPr>
      <w:rPr>
        <w:rFonts w:ascii="Wingdings" w:hAnsi="Wingdings" w:hint="default"/>
      </w:rPr>
    </w:lvl>
    <w:lvl w:ilvl="3" w:tplc="0C090001" w:tentative="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8" w15:restartNumberingAfterBreak="0">
    <w:nsid w:val="41D60218"/>
    <w:multiLevelType w:val="hybridMultilevel"/>
    <w:tmpl w:val="01348268"/>
    <w:lvl w:ilvl="0" w:tplc="DB1A2F4C">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9" w15:restartNumberingAfterBreak="0">
    <w:nsid w:val="430256A8"/>
    <w:multiLevelType w:val="hybridMultilevel"/>
    <w:tmpl w:val="CA3A98E8"/>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4D4461F0"/>
    <w:multiLevelType w:val="hybridMultilevel"/>
    <w:tmpl w:val="BED0E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DE93AF5"/>
    <w:multiLevelType w:val="hybridMultilevel"/>
    <w:tmpl w:val="19787BD6"/>
    <w:lvl w:ilvl="0" w:tplc="8A8A4FC8">
      <w:start w:val="1"/>
      <w:numFmt w:val="bullet"/>
      <w:lvlText w:val=""/>
      <w:lvlJc w:val="left"/>
      <w:pPr>
        <w:tabs>
          <w:tab w:val="num" w:pos="1040"/>
        </w:tabs>
        <w:ind w:left="1040" w:hanging="360"/>
      </w:pPr>
      <w:rPr>
        <w:rFonts w:ascii="Symbol" w:hAnsi="Symbol" w:hint="default"/>
        <w:sz w:val="20"/>
      </w:rPr>
    </w:lvl>
    <w:lvl w:ilvl="1" w:tplc="0C090003" w:tentative="1">
      <w:start w:val="1"/>
      <w:numFmt w:val="bullet"/>
      <w:lvlText w:val="o"/>
      <w:lvlJc w:val="left"/>
      <w:pPr>
        <w:tabs>
          <w:tab w:val="num" w:pos="2007"/>
        </w:tabs>
        <w:ind w:left="2007" w:hanging="360"/>
      </w:pPr>
      <w:rPr>
        <w:rFonts w:ascii="Courier New" w:hAnsi="Courier New" w:cs="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cs="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cs="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9AF564E"/>
    <w:multiLevelType w:val="multilevel"/>
    <w:tmpl w:val="FDDC8224"/>
    <w:lvl w:ilvl="0">
      <w:start w:val="1"/>
      <w:numFmt w:val="decimal"/>
      <w:lvlText w:val="%1."/>
      <w:lvlJc w:val="left"/>
      <w:pPr>
        <w:tabs>
          <w:tab w:val="num" w:pos="1695"/>
        </w:tabs>
        <w:ind w:left="1695" w:hanging="97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3" w15:restartNumberingAfterBreak="0">
    <w:nsid w:val="5E204021"/>
    <w:multiLevelType w:val="hybridMultilevel"/>
    <w:tmpl w:val="EAFA20AA"/>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34" w15:restartNumberingAfterBreak="0">
    <w:nsid w:val="5FE47054"/>
    <w:multiLevelType w:val="hybridMultilevel"/>
    <w:tmpl w:val="0EF06FD8"/>
    <w:lvl w:ilvl="0" w:tplc="8A8A4FC8">
      <w:start w:val="1"/>
      <w:numFmt w:val="bullet"/>
      <w:lvlText w:val=""/>
      <w:lvlJc w:val="left"/>
      <w:pPr>
        <w:tabs>
          <w:tab w:val="num" w:pos="833"/>
        </w:tabs>
        <w:ind w:left="833" w:hanging="360"/>
      </w:pPr>
      <w:rPr>
        <w:rFonts w:ascii="Symbol" w:hAnsi="Symbol" w:hint="default"/>
        <w:sz w:val="20"/>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C5138C0"/>
    <w:multiLevelType w:val="hybridMultilevel"/>
    <w:tmpl w:val="A5320F86"/>
    <w:lvl w:ilvl="0" w:tplc="8A8A4FC8">
      <w:start w:val="1"/>
      <w:numFmt w:val="bullet"/>
      <w:lvlText w:val=""/>
      <w:lvlJc w:val="left"/>
      <w:pPr>
        <w:tabs>
          <w:tab w:val="num" w:pos="1153"/>
        </w:tabs>
        <w:ind w:left="1153" w:hanging="360"/>
      </w:pPr>
      <w:rPr>
        <w:rFonts w:ascii="Symbol" w:hAnsi="Symbol" w:hint="default"/>
        <w:sz w:val="20"/>
      </w:rPr>
    </w:lvl>
    <w:lvl w:ilvl="1" w:tplc="0C090003" w:tentative="1">
      <w:start w:val="1"/>
      <w:numFmt w:val="bullet"/>
      <w:lvlText w:val="o"/>
      <w:lvlJc w:val="left"/>
      <w:pPr>
        <w:tabs>
          <w:tab w:val="num" w:pos="2120"/>
        </w:tabs>
        <w:ind w:left="2120" w:hanging="360"/>
      </w:pPr>
      <w:rPr>
        <w:rFonts w:ascii="Courier New" w:hAnsi="Courier New" w:cs="Courier New" w:hint="default"/>
      </w:rPr>
    </w:lvl>
    <w:lvl w:ilvl="2" w:tplc="0C090005" w:tentative="1">
      <w:start w:val="1"/>
      <w:numFmt w:val="bullet"/>
      <w:lvlText w:val=""/>
      <w:lvlJc w:val="left"/>
      <w:pPr>
        <w:tabs>
          <w:tab w:val="num" w:pos="2840"/>
        </w:tabs>
        <w:ind w:left="2840" w:hanging="360"/>
      </w:pPr>
      <w:rPr>
        <w:rFonts w:ascii="Wingdings" w:hAnsi="Wingdings" w:hint="default"/>
      </w:rPr>
    </w:lvl>
    <w:lvl w:ilvl="3" w:tplc="0C090001" w:tentative="1">
      <w:start w:val="1"/>
      <w:numFmt w:val="bullet"/>
      <w:lvlText w:val=""/>
      <w:lvlJc w:val="left"/>
      <w:pPr>
        <w:tabs>
          <w:tab w:val="num" w:pos="3560"/>
        </w:tabs>
        <w:ind w:left="3560" w:hanging="360"/>
      </w:pPr>
      <w:rPr>
        <w:rFonts w:ascii="Symbol" w:hAnsi="Symbol" w:hint="default"/>
      </w:rPr>
    </w:lvl>
    <w:lvl w:ilvl="4" w:tplc="0C090003" w:tentative="1">
      <w:start w:val="1"/>
      <w:numFmt w:val="bullet"/>
      <w:lvlText w:val="o"/>
      <w:lvlJc w:val="left"/>
      <w:pPr>
        <w:tabs>
          <w:tab w:val="num" w:pos="4280"/>
        </w:tabs>
        <w:ind w:left="4280" w:hanging="360"/>
      </w:pPr>
      <w:rPr>
        <w:rFonts w:ascii="Courier New" w:hAnsi="Courier New" w:cs="Courier New" w:hint="default"/>
      </w:rPr>
    </w:lvl>
    <w:lvl w:ilvl="5" w:tplc="0C090005" w:tentative="1">
      <w:start w:val="1"/>
      <w:numFmt w:val="bullet"/>
      <w:lvlText w:val=""/>
      <w:lvlJc w:val="left"/>
      <w:pPr>
        <w:tabs>
          <w:tab w:val="num" w:pos="5000"/>
        </w:tabs>
        <w:ind w:left="5000" w:hanging="360"/>
      </w:pPr>
      <w:rPr>
        <w:rFonts w:ascii="Wingdings" w:hAnsi="Wingdings" w:hint="default"/>
      </w:rPr>
    </w:lvl>
    <w:lvl w:ilvl="6" w:tplc="0C090001" w:tentative="1">
      <w:start w:val="1"/>
      <w:numFmt w:val="bullet"/>
      <w:lvlText w:val=""/>
      <w:lvlJc w:val="left"/>
      <w:pPr>
        <w:tabs>
          <w:tab w:val="num" w:pos="5720"/>
        </w:tabs>
        <w:ind w:left="5720" w:hanging="360"/>
      </w:pPr>
      <w:rPr>
        <w:rFonts w:ascii="Symbol" w:hAnsi="Symbol" w:hint="default"/>
      </w:rPr>
    </w:lvl>
    <w:lvl w:ilvl="7" w:tplc="0C090003" w:tentative="1">
      <w:start w:val="1"/>
      <w:numFmt w:val="bullet"/>
      <w:lvlText w:val="o"/>
      <w:lvlJc w:val="left"/>
      <w:pPr>
        <w:tabs>
          <w:tab w:val="num" w:pos="6440"/>
        </w:tabs>
        <w:ind w:left="6440" w:hanging="360"/>
      </w:pPr>
      <w:rPr>
        <w:rFonts w:ascii="Courier New" w:hAnsi="Courier New" w:cs="Courier New" w:hint="default"/>
      </w:rPr>
    </w:lvl>
    <w:lvl w:ilvl="8" w:tplc="0C090005" w:tentative="1">
      <w:start w:val="1"/>
      <w:numFmt w:val="bullet"/>
      <w:lvlText w:val=""/>
      <w:lvlJc w:val="left"/>
      <w:pPr>
        <w:tabs>
          <w:tab w:val="num" w:pos="7160"/>
        </w:tabs>
        <w:ind w:left="7160" w:hanging="360"/>
      </w:pPr>
      <w:rPr>
        <w:rFonts w:ascii="Wingdings" w:hAnsi="Wingdings" w:hint="default"/>
      </w:rPr>
    </w:lvl>
  </w:abstractNum>
  <w:abstractNum w:abstractNumId="36" w15:restartNumberingAfterBreak="0">
    <w:nsid w:val="6D797C27"/>
    <w:multiLevelType w:val="multilevel"/>
    <w:tmpl w:val="7AFEFCDA"/>
    <w:lvl w:ilvl="0">
      <w:start w:val="1"/>
      <w:numFmt w:val="lowerRoman"/>
      <w:lvlText w:val="(%1)"/>
      <w:lvlJc w:val="right"/>
      <w:pPr>
        <w:tabs>
          <w:tab w:val="num" w:pos="1134"/>
        </w:tabs>
        <w:ind w:left="1134"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FC114DC"/>
    <w:multiLevelType w:val="hybridMultilevel"/>
    <w:tmpl w:val="CEC4BD52"/>
    <w:lvl w:ilvl="0" w:tplc="0C090001">
      <w:start w:val="1"/>
      <w:numFmt w:val="bullet"/>
      <w:lvlText w:val=""/>
      <w:lvlJc w:val="left"/>
      <w:pPr>
        <w:tabs>
          <w:tab w:val="num" w:pos="510"/>
        </w:tabs>
        <w:ind w:left="510" w:hanging="39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83009B"/>
    <w:multiLevelType w:val="hybridMultilevel"/>
    <w:tmpl w:val="EB023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2476A1E"/>
    <w:multiLevelType w:val="hybridMultilevel"/>
    <w:tmpl w:val="7CE4A6D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5586EFE">
      <w:start w:val="1"/>
      <w:numFmt w:val="lowerRoman"/>
      <w:lvlText w:val="(%5)"/>
      <w:lvlJc w:val="right"/>
      <w:pPr>
        <w:tabs>
          <w:tab w:val="num" w:pos="1194"/>
        </w:tabs>
        <w:ind w:left="1194" w:hanging="114"/>
      </w:pPr>
      <w:rPr>
        <w:rFonts w:hint="default"/>
      </w:rPr>
    </w:lvl>
    <w:lvl w:ilvl="5" w:tplc="2C3A3B98">
      <w:start w:val="1"/>
      <w:numFmt w:val="lowerRoman"/>
      <w:lvlText w:val="%6."/>
      <w:lvlJc w:val="left"/>
      <w:pPr>
        <w:tabs>
          <w:tab w:val="num" w:pos="2520"/>
        </w:tabs>
        <w:ind w:left="2520" w:hanging="720"/>
      </w:pPr>
      <w:rPr>
        <w:rFont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40" w15:restartNumberingAfterBreak="0">
    <w:nsid w:val="72F31BB8"/>
    <w:multiLevelType w:val="hybridMultilevel"/>
    <w:tmpl w:val="29F05122"/>
    <w:lvl w:ilvl="0" w:tplc="8A8A4FC8">
      <w:start w:val="1"/>
      <w:numFmt w:val="bullet"/>
      <w:lvlText w:val=""/>
      <w:lvlJc w:val="left"/>
      <w:pPr>
        <w:tabs>
          <w:tab w:val="num" w:pos="1069"/>
        </w:tabs>
        <w:ind w:left="1069" w:hanging="360"/>
      </w:pPr>
      <w:rPr>
        <w:rFonts w:ascii="Symbol" w:hAnsi="Symbol" w:hint="default"/>
        <w:sz w:val="20"/>
      </w:rPr>
    </w:lvl>
    <w:lvl w:ilvl="1" w:tplc="0C090003" w:tentative="1">
      <w:start w:val="1"/>
      <w:numFmt w:val="bullet"/>
      <w:lvlText w:val="o"/>
      <w:lvlJc w:val="left"/>
      <w:pPr>
        <w:tabs>
          <w:tab w:val="num" w:pos="2036"/>
        </w:tabs>
        <w:ind w:left="2036" w:hanging="360"/>
      </w:pPr>
      <w:rPr>
        <w:rFonts w:ascii="Courier New" w:hAnsi="Courier New" w:cs="Courier New" w:hint="default"/>
      </w:rPr>
    </w:lvl>
    <w:lvl w:ilvl="2" w:tplc="0C090005" w:tentative="1">
      <w:start w:val="1"/>
      <w:numFmt w:val="bullet"/>
      <w:lvlText w:val=""/>
      <w:lvlJc w:val="left"/>
      <w:pPr>
        <w:tabs>
          <w:tab w:val="num" w:pos="2756"/>
        </w:tabs>
        <w:ind w:left="2756" w:hanging="360"/>
      </w:pPr>
      <w:rPr>
        <w:rFonts w:ascii="Wingdings" w:hAnsi="Wingdings" w:hint="default"/>
      </w:rPr>
    </w:lvl>
    <w:lvl w:ilvl="3" w:tplc="0C090001" w:tentative="1">
      <w:start w:val="1"/>
      <w:numFmt w:val="bullet"/>
      <w:lvlText w:val=""/>
      <w:lvlJc w:val="left"/>
      <w:pPr>
        <w:tabs>
          <w:tab w:val="num" w:pos="3476"/>
        </w:tabs>
        <w:ind w:left="3476" w:hanging="360"/>
      </w:pPr>
      <w:rPr>
        <w:rFonts w:ascii="Symbol" w:hAnsi="Symbol" w:hint="default"/>
      </w:rPr>
    </w:lvl>
    <w:lvl w:ilvl="4" w:tplc="0C090003" w:tentative="1">
      <w:start w:val="1"/>
      <w:numFmt w:val="bullet"/>
      <w:lvlText w:val="o"/>
      <w:lvlJc w:val="left"/>
      <w:pPr>
        <w:tabs>
          <w:tab w:val="num" w:pos="4196"/>
        </w:tabs>
        <w:ind w:left="4196" w:hanging="360"/>
      </w:pPr>
      <w:rPr>
        <w:rFonts w:ascii="Courier New" w:hAnsi="Courier New" w:cs="Courier New" w:hint="default"/>
      </w:rPr>
    </w:lvl>
    <w:lvl w:ilvl="5" w:tplc="0C090005" w:tentative="1">
      <w:start w:val="1"/>
      <w:numFmt w:val="bullet"/>
      <w:lvlText w:val=""/>
      <w:lvlJc w:val="left"/>
      <w:pPr>
        <w:tabs>
          <w:tab w:val="num" w:pos="4916"/>
        </w:tabs>
        <w:ind w:left="4916" w:hanging="360"/>
      </w:pPr>
      <w:rPr>
        <w:rFonts w:ascii="Wingdings" w:hAnsi="Wingdings" w:hint="default"/>
      </w:rPr>
    </w:lvl>
    <w:lvl w:ilvl="6" w:tplc="0C090001" w:tentative="1">
      <w:start w:val="1"/>
      <w:numFmt w:val="bullet"/>
      <w:lvlText w:val=""/>
      <w:lvlJc w:val="left"/>
      <w:pPr>
        <w:tabs>
          <w:tab w:val="num" w:pos="5636"/>
        </w:tabs>
        <w:ind w:left="5636" w:hanging="360"/>
      </w:pPr>
      <w:rPr>
        <w:rFonts w:ascii="Symbol" w:hAnsi="Symbol" w:hint="default"/>
      </w:rPr>
    </w:lvl>
    <w:lvl w:ilvl="7" w:tplc="0C090003" w:tentative="1">
      <w:start w:val="1"/>
      <w:numFmt w:val="bullet"/>
      <w:lvlText w:val="o"/>
      <w:lvlJc w:val="left"/>
      <w:pPr>
        <w:tabs>
          <w:tab w:val="num" w:pos="6356"/>
        </w:tabs>
        <w:ind w:left="6356" w:hanging="360"/>
      </w:pPr>
      <w:rPr>
        <w:rFonts w:ascii="Courier New" w:hAnsi="Courier New" w:cs="Courier New" w:hint="default"/>
      </w:rPr>
    </w:lvl>
    <w:lvl w:ilvl="8" w:tplc="0C090005" w:tentative="1">
      <w:start w:val="1"/>
      <w:numFmt w:val="bullet"/>
      <w:lvlText w:val=""/>
      <w:lvlJc w:val="left"/>
      <w:pPr>
        <w:tabs>
          <w:tab w:val="num" w:pos="7076"/>
        </w:tabs>
        <w:ind w:left="7076" w:hanging="360"/>
      </w:pPr>
      <w:rPr>
        <w:rFonts w:ascii="Wingdings" w:hAnsi="Wingdings" w:hint="default"/>
      </w:rPr>
    </w:lvl>
  </w:abstractNum>
  <w:abstractNum w:abstractNumId="41" w15:restartNumberingAfterBreak="0">
    <w:nsid w:val="75EC3CEE"/>
    <w:multiLevelType w:val="multilevel"/>
    <w:tmpl w:val="B71A12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decimal"/>
      <w:lvlText w:val="%5."/>
      <w:lvlJc w:val="left"/>
      <w:pPr>
        <w:tabs>
          <w:tab w:val="num" w:pos="1440"/>
        </w:tabs>
        <w:ind w:left="144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cs="Courier New" w:hint="default"/>
      </w:rPr>
    </w:lvl>
    <w:lvl w:ilvl="8">
      <w:start w:val="1"/>
      <w:numFmt w:val="bullet"/>
      <w:lvlText w:val=""/>
      <w:lvlJc w:val="left"/>
      <w:pPr>
        <w:tabs>
          <w:tab w:val="num" w:pos="4320"/>
        </w:tabs>
        <w:ind w:left="4320" w:hanging="360"/>
      </w:pPr>
      <w:rPr>
        <w:rFonts w:ascii="Wingdings" w:hAnsi="Wingdings" w:hint="default"/>
      </w:rPr>
    </w:lvl>
  </w:abstractNum>
  <w:num w:numId="1" w16cid:durableId="882640129">
    <w:abstractNumId w:val="11"/>
  </w:num>
  <w:num w:numId="2" w16cid:durableId="390544701">
    <w:abstractNumId w:val="37"/>
  </w:num>
  <w:num w:numId="3" w16cid:durableId="1440906191">
    <w:abstractNumId w:val="29"/>
  </w:num>
  <w:num w:numId="4" w16cid:durableId="1986933704">
    <w:abstractNumId w:val="21"/>
  </w:num>
  <w:num w:numId="5" w16cid:durableId="1192108005">
    <w:abstractNumId w:val="27"/>
  </w:num>
  <w:num w:numId="6" w16cid:durableId="1327321154">
    <w:abstractNumId w:val="6"/>
  </w:num>
  <w:num w:numId="7" w16cid:durableId="252980558">
    <w:abstractNumId w:val="19"/>
  </w:num>
  <w:num w:numId="8" w16cid:durableId="653293471">
    <w:abstractNumId w:val="5"/>
  </w:num>
  <w:num w:numId="9" w16cid:durableId="1019545814">
    <w:abstractNumId w:val="11"/>
  </w:num>
  <w:num w:numId="10" w16cid:durableId="891236531">
    <w:abstractNumId w:val="25"/>
  </w:num>
  <w:num w:numId="11" w16cid:durableId="455417325">
    <w:abstractNumId w:val="16"/>
  </w:num>
  <w:num w:numId="12" w16cid:durableId="1905918532">
    <w:abstractNumId w:val="8"/>
  </w:num>
  <w:num w:numId="13" w16cid:durableId="1136491873">
    <w:abstractNumId w:val="0"/>
  </w:num>
  <w:num w:numId="14" w16cid:durableId="1947151590">
    <w:abstractNumId w:val="15"/>
  </w:num>
  <w:num w:numId="15" w16cid:durableId="1495879695">
    <w:abstractNumId w:val="13"/>
  </w:num>
  <w:num w:numId="16" w16cid:durableId="1806973324">
    <w:abstractNumId w:val="28"/>
  </w:num>
  <w:num w:numId="17" w16cid:durableId="1628004265">
    <w:abstractNumId w:val="39"/>
  </w:num>
  <w:num w:numId="18" w16cid:durableId="1996521197">
    <w:abstractNumId w:val="41"/>
  </w:num>
  <w:num w:numId="19" w16cid:durableId="1982076815">
    <w:abstractNumId w:val="32"/>
  </w:num>
  <w:num w:numId="20" w16cid:durableId="1110272650">
    <w:abstractNumId w:val="20"/>
  </w:num>
  <w:num w:numId="21" w16cid:durableId="515313297">
    <w:abstractNumId w:val="22"/>
  </w:num>
  <w:num w:numId="22" w16cid:durableId="2059548002">
    <w:abstractNumId w:val="36"/>
  </w:num>
  <w:num w:numId="23" w16cid:durableId="217136794">
    <w:abstractNumId w:val="14"/>
  </w:num>
  <w:num w:numId="24" w16cid:durableId="1978605353">
    <w:abstractNumId w:val="2"/>
  </w:num>
  <w:num w:numId="25" w16cid:durableId="1327051690">
    <w:abstractNumId w:val="35"/>
  </w:num>
  <w:num w:numId="26" w16cid:durableId="1636642704">
    <w:abstractNumId w:val="40"/>
  </w:num>
  <w:num w:numId="27" w16cid:durableId="632294702">
    <w:abstractNumId w:val="31"/>
  </w:num>
  <w:num w:numId="28" w16cid:durableId="1345983704">
    <w:abstractNumId w:val="34"/>
  </w:num>
  <w:num w:numId="29" w16cid:durableId="1969124532">
    <w:abstractNumId w:val="18"/>
  </w:num>
  <w:num w:numId="30" w16cid:durableId="1934388147">
    <w:abstractNumId w:val="10"/>
  </w:num>
  <w:num w:numId="31" w16cid:durableId="1419062712">
    <w:abstractNumId w:val="17"/>
  </w:num>
  <w:num w:numId="32" w16cid:durableId="1803690871">
    <w:abstractNumId w:val="7"/>
  </w:num>
  <w:num w:numId="33" w16cid:durableId="1360397425">
    <w:abstractNumId w:val="23"/>
  </w:num>
  <w:num w:numId="34" w16cid:durableId="633371644">
    <w:abstractNumId w:val="4"/>
  </w:num>
  <w:num w:numId="35" w16cid:durableId="1221138360">
    <w:abstractNumId w:val="38"/>
  </w:num>
  <w:num w:numId="36" w16cid:durableId="1178273157">
    <w:abstractNumId w:val="26"/>
  </w:num>
  <w:num w:numId="37" w16cid:durableId="685519807">
    <w:abstractNumId w:val="11"/>
  </w:num>
  <w:num w:numId="38" w16cid:durableId="1062220175">
    <w:abstractNumId w:val="11"/>
  </w:num>
  <w:num w:numId="39" w16cid:durableId="1682273014">
    <w:abstractNumId w:val="11"/>
  </w:num>
  <w:num w:numId="40" w16cid:durableId="1261448279">
    <w:abstractNumId w:val="11"/>
  </w:num>
  <w:num w:numId="41" w16cid:durableId="214976329">
    <w:abstractNumId w:val="33"/>
  </w:num>
  <w:num w:numId="42" w16cid:durableId="283584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28194025">
    <w:abstractNumId w:val="11"/>
  </w:num>
  <w:num w:numId="44" w16cid:durableId="16082173">
    <w:abstractNumId w:val="11"/>
  </w:num>
  <w:num w:numId="45" w16cid:durableId="342821826">
    <w:abstractNumId w:val="3"/>
  </w:num>
  <w:num w:numId="46" w16cid:durableId="1023826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070681">
    <w:abstractNumId w:val="11"/>
  </w:num>
  <w:num w:numId="48" w16cid:durableId="1038774729">
    <w:abstractNumId w:val="11"/>
  </w:num>
  <w:num w:numId="49" w16cid:durableId="84808137">
    <w:abstractNumId w:val="24"/>
  </w:num>
  <w:num w:numId="50" w16cid:durableId="1679576452">
    <w:abstractNumId w:val="12"/>
  </w:num>
  <w:num w:numId="51" w16cid:durableId="465466165">
    <w:abstractNumId w:val="9"/>
  </w:num>
  <w:num w:numId="52" w16cid:durableId="545871921">
    <w:abstractNumId w:val="30"/>
  </w:num>
  <w:num w:numId="53" w16cid:durableId="2120055118">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91"/>
    <w:rsid w:val="00003A3A"/>
    <w:rsid w:val="000070E6"/>
    <w:rsid w:val="00007E92"/>
    <w:rsid w:val="00014F55"/>
    <w:rsid w:val="00016132"/>
    <w:rsid w:val="00016968"/>
    <w:rsid w:val="0001710C"/>
    <w:rsid w:val="00023224"/>
    <w:rsid w:val="00023282"/>
    <w:rsid w:val="00025268"/>
    <w:rsid w:val="00025D5B"/>
    <w:rsid w:val="00026628"/>
    <w:rsid w:val="00026A1E"/>
    <w:rsid w:val="000273A7"/>
    <w:rsid w:val="00033933"/>
    <w:rsid w:val="00033E3F"/>
    <w:rsid w:val="00035B49"/>
    <w:rsid w:val="00035DDE"/>
    <w:rsid w:val="000360CD"/>
    <w:rsid w:val="000415F6"/>
    <w:rsid w:val="00041CA5"/>
    <w:rsid w:val="00043A00"/>
    <w:rsid w:val="0004541B"/>
    <w:rsid w:val="00050589"/>
    <w:rsid w:val="00062D9F"/>
    <w:rsid w:val="0006309A"/>
    <w:rsid w:val="00063E3E"/>
    <w:rsid w:val="00065BD8"/>
    <w:rsid w:val="00076A89"/>
    <w:rsid w:val="00081D9D"/>
    <w:rsid w:val="00083280"/>
    <w:rsid w:val="000833DB"/>
    <w:rsid w:val="000903D6"/>
    <w:rsid w:val="000946C0"/>
    <w:rsid w:val="00095AE4"/>
    <w:rsid w:val="00097025"/>
    <w:rsid w:val="00097600"/>
    <w:rsid w:val="000A2B8B"/>
    <w:rsid w:val="000A779C"/>
    <w:rsid w:val="000B1C73"/>
    <w:rsid w:val="000B3021"/>
    <w:rsid w:val="000B39E7"/>
    <w:rsid w:val="000B4963"/>
    <w:rsid w:val="000B6661"/>
    <w:rsid w:val="000B7024"/>
    <w:rsid w:val="000C2E9D"/>
    <w:rsid w:val="000C3878"/>
    <w:rsid w:val="000C6C63"/>
    <w:rsid w:val="000D04C6"/>
    <w:rsid w:val="000D1712"/>
    <w:rsid w:val="000D34EE"/>
    <w:rsid w:val="000D6543"/>
    <w:rsid w:val="000D7E05"/>
    <w:rsid w:val="000E61C3"/>
    <w:rsid w:val="000E62B8"/>
    <w:rsid w:val="000F3713"/>
    <w:rsid w:val="000F3C71"/>
    <w:rsid w:val="001016F9"/>
    <w:rsid w:val="0010285D"/>
    <w:rsid w:val="00104254"/>
    <w:rsid w:val="0010611C"/>
    <w:rsid w:val="001072A1"/>
    <w:rsid w:val="00110777"/>
    <w:rsid w:val="00111CE2"/>
    <w:rsid w:val="001141C3"/>
    <w:rsid w:val="00116A40"/>
    <w:rsid w:val="00117687"/>
    <w:rsid w:val="00120891"/>
    <w:rsid w:val="00123566"/>
    <w:rsid w:val="00123FC7"/>
    <w:rsid w:val="0012661C"/>
    <w:rsid w:val="00135889"/>
    <w:rsid w:val="001371A9"/>
    <w:rsid w:val="00137A62"/>
    <w:rsid w:val="0014084F"/>
    <w:rsid w:val="00140AF0"/>
    <w:rsid w:val="001429B6"/>
    <w:rsid w:val="00146928"/>
    <w:rsid w:val="00147739"/>
    <w:rsid w:val="00154582"/>
    <w:rsid w:val="00164919"/>
    <w:rsid w:val="00171714"/>
    <w:rsid w:val="00174237"/>
    <w:rsid w:val="001752BB"/>
    <w:rsid w:val="00175BE5"/>
    <w:rsid w:val="00176A18"/>
    <w:rsid w:val="0017712F"/>
    <w:rsid w:val="00191C30"/>
    <w:rsid w:val="0019206B"/>
    <w:rsid w:val="001963CD"/>
    <w:rsid w:val="00197AFD"/>
    <w:rsid w:val="001A0CB0"/>
    <w:rsid w:val="001A0FD1"/>
    <w:rsid w:val="001A0FE4"/>
    <w:rsid w:val="001A16A0"/>
    <w:rsid w:val="001A33AD"/>
    <w:rsid w:val="001A3C77"/>
    <w:rsid w:val="001A6016"/>
    <w:rsid w:val="001B389A"/>
    <w:rsid w:val="001B4783"/>
    <w:rsid w:val="001B4E86"/>
    <w:rsid w:val="001B5289"/>
    <w:rsid w:val="001B5C85"/>
    <w:rsid w:val="001B6823"/>
    <w:rsid w:val="001C0B32"/>
    <w:rsid w:val="001C129C"/>
    <w:rsid w:val="001C20F4"/>
    <w:rsid w:val="001C2A43"/>
    <w:rsid w:val="001C3BD2"/>
    <w:rsid w:val="001C5488"/>
    <w:rsid w:val="001C68E1"/>
    <w:rsid w:val="001D0ACE"/>
    <w:rsid w:val="001D1580"/>
    <w:rsid w:val="001D2D65"/>
    <w:rsid w:val="001D3C36"/>
    <w:rsid w:val="001D53D6"/>
    <w:rsid w:val="001D631D"/>
    <w:rsid w:val="001D7BAF"/>
    <w:rsid w:val="001E1966"/>
    <w:rsid w:val="001E27CB"/>
    <w:rsid w:val="001E30C4"/>
    <w:rsid w:val="001E31E4"/>
    <w:rsid w:val="001F056A"/>
    <w:rsid w:val="001F1355"/>
    <w:rsid w:val="001F4765"/>
    <w:rsid w:val="001F593B"/>
    <w:rsid w:val="00200AB7"/>
    <w:rsid w:val="00207E55"/>
    <w:rsid w:val="00213070"/>
    <w:rsid w:val="00216E2C"/>
    <w:rsid w:val="00217AE1"/>
    <w:rsid w:val="002242AD"/>
    <w:rsid w:val="0022562C"/>
    <w:rsid w:val="00227615"/>
    <w:rsid w:val="00227B8F"/>
    <w:rsid w:val="002309BD"/>
    <w:rsid w:val="002361E2"/>
    <w:rsid w:val="002417AB"/>
    <w:rsid w:val="00243180"/>
    <w:rsid w:val="00247331"/>
    <w:rsid w:val="00247657"/>
    <w:rsid w:val="0025403D"/>
    <w:rsid w:val="002554C3"/>
    <w:rsid w:val="002645F9"/>
    <w:rsid w:val="00264850"/>
    <w:rsid w:val="00265255"/>
    <w:rsid w:val="00265928"/>
    <w:rsid w:val="00271B16"/>
    <w:rsid w:val="0027283F"/>
    <w:rsid w:val="00273529"/>
    <w:rsid w:val="00273691"/>
    <w:rsid w:val="00273CE2"/>
    <w:rsid w:val="00273EBF"/>
    <w:rsid w:val="002752A7"/>
    <w:rsid w:val="002815AB"/>
    <w:rsid w:val="00282389"/>
    <w:rsid w:val="0028375E"/>
    <w:rsid w:val="00283C43"/>
    <w:rsid w:val="0029076D"/>
    <w:rsid w:val="002909D4"/>
    <w:rsid w:val="00295D15"/>
    <w:rsid w:val="00296FB3"/>
    <w:rsid w:val="002A33F6"/>
    <w:rsid w:val="002A4FD4"/>
    <w:rsid w:val="002A5E10"/>
    <w:rsid w:val="002A5E56"/>
    <w:rsid w:val="002B7E05"/>
    <w:rsid w:val="002C137C"/>
    <w:rsid w:val="002C62CE"/>
    <w:rsid w:val="002C73BA"/>
    <w:rsid w:val="002D37CB"/>
    <w:rsid w:val="002D42F3"/>
    <w:rsid w:val="002D5778"/>
    <w:rsid w:val="002D5F23"/>
    <w:rsid w:val="002E010C"/>
    <w:rsid w:val="002E085C"/>
    <w:rsid w:val="002E3555"/>
    <w:rsid w:val="002E3A66"/>
    <w:rsid w:val="002E5B69"/>
    <w:rsid w:val="002F0A23"/>
    <w:rsid w:val="002F109F"/>
    <w:rsid w:val="002F24E0"/>
    <w:rsid w:val="002F62D0"/>
    <w:rsid w:val="00300B2E"/>
    <w:rsid w:val="003033A8"/>
    <w:rsid w:val="00304E4D"/>
    <w:rsid w:val="00305609"/>
    <w:rsid w:val="0030576E"/>
    <w:rsid w:val="0031093A"/>
    <w:rsid w:val="00310BFC"/>
    <w:rsid w:val="003112C0"/>
    <w:rsid w:val="0031167F"/>
    <w:rsid w:val="00317219"/>
    <w:rsid w:val="00321BC7"/>
    <w:rsid w:val="003222EF"/>
    <w:rsid w:val="00323B0B"/>
    <w:rsid w:val="00323F4F"/>
    <w:rsid w:val="003271A3"/>
    <w:rsid w:val="003349B2"/>
    <w:rsid w:val="00335D93"/>
    <w:rsid w:val="0034659D"/>
    <w:rsid w:val="0034691C"/>
    <w:rsid w:val="003478F3"/>
    <w:rsid w:val="0035108F"/>
    <w:rsid w:val="00353E6A"/>
    <w:rsid w:val="0036475D"/>
    <w:rsid w:val="0037319C"/>
    <w:rsid w:val="003738AF"/>
    <w:rsid w:val="00375364"/>
    <w:rsid w:val="00375C05"/>
    <w:rsid w:val="00376F1E"/>
    <w:rsid w:val="003779EC"/>
    <w:rsid w:val="00380358"/>
    <w:rsid w:val="003811FF"/>
    <w:rsid w:val="00381242"/>
    <w:rsid w:val="00382108"/>
    <w:rsid w:val="00382F53"/>
    <w:rsid w:val="003830DB"/>
    <w:rsid w:val="00383383"/>
    <w:rsid w:val="0038635F"/>
    <w:rsid w:val="00386D09"/>
    <w:rsid w:val="00390456"/>
    <w:rsid w:val="003905E0"/>
    <w:rsid w:val="00391CBF"/>
    <w:rsid w:val="00392FD6"/>
    <w:rsid w:val="00397192"/>
    <w:rsid w:val="003A35A0"/>
    <w:rsid w:val="003A4277"/>
    <w:rsid w:val="003A5831"/>
    <w:rsid w:val="003A5FD6"/>
    <w:rsid w:val="003A7064"/>
    <w:rsid w:val="003B035E"/>
    <w:rsid w:val="003B2E42"/>
    <w:rsid w:val="003B3723"/>
    <w:rsid w:val="003B3AE4"/>
    <w:rsid w:val="003B4CB1"/>
    <w:rsid w:val="003B5556"/>
    <w:rsid w:val="003B5D65"/>
    <w:rsid w:val="003C0549"/>
    <w:rsid w:val="003C1FB0"/>
    <w:rsid w:val="003C319F"/>
    <w:rsid w:val="003C357B"/>
    <w:rsid w:val="003C75C3"/>
    <w:rsid w:val="003D4AF8"/>
    <w:rsid w:val="003D5F29"/>
    <w:rsid w:val="003D5FBC"/>
    <w:rsid w:val="003E0973"/>
    <w:rsid w:val="003E1063"/>
    <w:rsid w:val="003E1397"/>
    <w:rsid w:val="003E2598"/>
    <w:rsid w:val="003E36F8"/>
    <w:rsid w:val="003E3DC4"/>
    <w:rsid w:val="003E49C0"/>
    <w:rsid w:val="003E4F1C"/>
    <w:rsid w:val="003E642C"/>
    <w:rsid w:val="003E7C5D"/>
    <w:rsid w:val="003F1B9D"/>
    <w:rsid w:val="003F2413"/>
    <w:rsid w:val="003F250C"/>
    <w:rsid w:val="003F3970"/>
    <w:rsid w:val="003F4075"/>
    <w:rsid w:val="00402C96"/>
    <w:rsid w:val="004033BB"/>
    <w:rsid w:val="00403547"/>
    <w:rsid w:val="00404DC9"/>
    <w:rsid w:val="00406E5B"/>
    <w:rsid w:val="004140DA"/>
    <w:rsid w:val="004141CF"/>
    <w:rsid w:val="00427535"/>
    <w:rsid w:val="0042755C"/>
    <w:rsid w:val="004278E7"/>
    <w:rsid w:val="0042796C"/>
    <w:rsid w:val="00431343"/>
    <w:rsid w:val="004373D1"/>
    <w:rsid w:val="004405C0"/>
    <w:rsid w:val="00444FC5"/>
    <w:rsid w:val="004452A7"/>
    <w:rsid w:val="00445DFC"/>
    <w:rsid w:val="00445E40"/>
    <w:rsid w:val="00453025"/>
    <w:rsid w:val="0046066D"/>
    <w:rsid w:val="00461020"/>
    <w:rsid w:val="00461A48"/>
    <w:rsid w:val="0046288E"/>
    <w:rsid w:val="00465FB0"/>
    <w:rsid w:val="00470333"/>
    <w:rsid w:val="00474889"/>
    <w:rsid w:val="00476833"/>
    <w:rsid w:val="00480FD9"/>
    <w:rsid w:val="004847D1"/>
    <w:rsid w:val="004854A9"/>
    <w:rsid w:val="00485C82"/>
    <w:rsid w:val="00486EF5"/>
    <w:rsid w:val="00490FBC"/>
    <w:rsid w:val="00492242"/>
    <w:rsid w:val="00493062"/>
    <w:rsid w:val="00493522"/>
    <w:rsid w:val="004942BE"/>
    <w:rsid w:val="00494491"/>
    <w:rsid w:val="00495B2E"/>
    <w:rsid w:val="00495E76"/>
    <w:rsid w:val="004A0C48"/>
    <w:rsid w:val="004A1728"/>
    <w:rsid w:val="004A20E8"/>
    <w:rsid w:val="004A221D"/>
    <w:rsid w:val="004A29AD"/>
    <w:rsid w:val="004A4282"/>
    <w:rsid w:val="004A46EC"/>
    <w:rsid w:val="004A4F6A"/>
    <w:rsid w:val="004B188D"/>
    <w:rsid w:val="004B29E1"/>
    <w:rsid w:val="004B304F"/>
    <w:rsid w:val="004B4036"/>
    <w:rsid w:val="004B570B"/>
    <w:rsid w:val="004B629D"/>
    <w:rsid w:val="004B77DB"/>
    <w:rsid w:val="004B7CC6"/>
    <w:rsid w:val="004C1771"/>
    <w:rsid w:val="004C3079"/>
    <w:rsid w:val="004C45E2"/>
    <w:rsid w:val="004C4CA5"/>
    <w:rsid w:val="004C5454"/>
    <w:rsid w:val="004D053B"/>
    <w:rsid w:val="004D05BB"/>
    <w:rsid w:val="004D762C"/>
    <w:rsid w:val="004D798E"/>
    <w:rsid w:val="004E2C0D"/>
    <w:rsid w:val="004F3E20"/>
    <w:rsid w:val="004F7207"/>
    <w:rsid w:val="004F7546"/>
    <w:rsid w:val="00502DE0"/>
    <w:rsid w:val="00504DE7"/>
    <w:rsid w:val="005067C8"/>
    <w:rsid w:val="0050692D"/>
    <w:rsid w:val="00514084"/>
    <w:rsid w:val="005140DA"/>
    <w:rsid w:val="00514232"/>
    <w:rsid w:val="005214BD"/>
    <w:rsid w:val="005335F3"/>
    <w:rsid w:val="00535090"/>
    <w:rsid w:val="00537E9D"/>
    <w:rsid w:val="00543898"/>
    <w:rsid w:val="00543DBB"/>
    <w:rsid w:val="005521BA"/>
    <w:rsid w:val="00553462"/>
    <w:rsid w:val="0056002E"/>
    <w:rsid w:val="00561ADC"/>
    <w:rsid w:val="0056375A"/>
    <w:rsid w:val="00572773"/>
    <w:rsid w:val="00576083"/>
    <w:rsid w:val="00576316"/>
    <w:rsid w:val="00581881"/>
    <w:rsid w:val="0058462F"/>
    <w:rsid w:val="00587BFC"/>
    <w:rsid w:val="005912A3"/>
    <w:rsid w:val="005915FE"/>
    <w:rsid w:val="00593862"/>
    <w:rsid w:val="005945BF"/>
    <w:rsid w:val="005955AD"/>
    <w:rsid w:val="0059697A"/>
    <w:rsid w:val="005971BD"/>
    <w:rsid w:val="00597A8B"/>
    <w:rsid w:val="005A1BE0"/>
    <w:rsid w:val="005A1D98"/>
    <w:rsid w:val="005A2D59"/>
    <w:rsid w:val="005A327F"/>
    <w:rsid w:val="005A4303"/>
    <w:rsid w:val="005A69BA"/>
    <w:rsid w:val="005B00A4"/>
    <w:rsid w:val="005B044A"/>
    <w:rsid w:val="005B22A6"/>
    <w:rsid w:val="005B3D37"/>
    <w:rsid w:val="005C464D"/>
    <w:rsid w:val="005D0A3D"/>
    <w:rsid w:val="005D2028"/>
    <w:rsid w:val="005D3235"/>
    <w:rsid w:val="005D37D9"/>
    <w:rsid w:val="005D39E7"/>
    <w:rsid w:val="005D5590"/>
    <w:rsid w:val="005D6342"/>
    <w:rsid w:val="005D7762"/>
    <w:rsid w:val="005E0D61"/>
    <w:rsid w:val="005E4CFB"/>
    <w:rsid w:val="005F371F"/>
    <w:rsid w:val="005F4A1C"/>
    <w:rsid w:val="005F5C2E"/>
    <w:rsid w:val="005F68C8"/>
    <w:rsid w:val="005F76C7"/>
    <w:rsid w:val="00600F92"/>
    <w:rsid w:val="0060130D"/>
    <w:rsid w:val="00601498"/>
    <w:rsid w:val="006024AB"/>
    <w:rsid w:val="006027C7"/>
    <w:rsid w:val="00604A25"/>
    <w:rsid w:val="00607B20"/>
    <w:rsid w:val="006109E8"/>
    <w:rsid w:val="00616AB5"/>
    <w:rsid w:val="0061741A"/>
    <w:rsid w:val="00620115"/>
    <w:rsid w:val="006238BD"/>
    <w:rsid w:val="006248DB"/>
    <w:rsid w:val="0062577C"/>
    <w:rsid w:val="0062603D"/>
    <w:rsid w:val="00632012"/>
    <w:rsid w:val="00635A6B"/>
    <w:rsid w:val="0063713B"/>
    <w:rsid w:val="00637EAC"/>
    <w:rsid w:val="0064277A"/>
    <w:rsid w:val="00644210"/>
    <w:rsid w:val="00654404"/>
    <w:rsid w:val="00656ECE"/>
    <w:rsid w:val="006572FE"/>
    <w:rsid w:val="006608CB"/>
    <w:rsid w:val="00660FE5"/>
    <w:rsid w:val="00661B3D"/>
    <w:rsid w:val="0066415B"/>
    <w:rsid w:val="00664F96"/>
    <w:rsid w:val="0067020E"/>
    <w:rsid w:val="00670BCA"/>
    <w:rsid w:val="00676E05"/>
    <w:rsid w:val="00677A99"/>
    <w:rsid w:val="00680B03"/>
    <w:rsid w:val="00681E4B"/>
    <w:rsid w:val="00683070"/>
    <w:rsid w:val="006848D0"/>
    <w:rsid w:val="00686254"/>
    <w:rsid w:val="0069005F"/>
    <w:rsid w:val="00690E97"/>
    <w:rsid w:val="0069407E"/>
    <w:rsid w:val="006A05D6"/>
    <w:rsid w:val="006A179C"/>
    <w:rsid w:val="006A1A86"/>
    <w:rsid w:val="006A1EB0"/>
    <w:rsid w:val="006A3588"/>
    <w:rsid w:val="006A4752"/>
    <w:rsid w:val="006A6AA1"/>
    <w:rsid w:val="006B0422"/>
    <w:rsid w:val="006B0F34"/>
    <w:rsid w:val="006B24AC"/>
    <w:rsid w:val="006B2F48"/>
    <w:rsid w:val="006B53B0"/>
    <w:rsid w:val="006C0594"/>
    <w:rsid w:val="006C2A21"/>
    <w:rsid w:val="006C3A4D"/>
    <w:rsid w:val="006C634D"/>
    <w:rsid w:val="006D0737"/>
    <w:rsid w:val="006D0C57"/>
    <w:rsid w:val="006D2AE9"/>
    <w:rsid w:val="006D3748"/>
    <w:rsid w:val="006D4F05"/>
    <w:rsid w:val="006D530E"/>
    <w:rsid w:val="006D62DA"/>
    <w:rsid w:val="006E4DE2"/>
    <w:rsid w:val="006E55E6"/>
    <w:rsid w:val="006E704A"/>
    <w:rsid w:val="006F0CCA"/>
    <w:rsid w:val="006F29B1"/>
    <w:rsid w:val="006F56DC"/>
    <w:rsid w:val="00701B40"/>
    <w:rsid w:val="007118D7"/>
    <w:rsid w:val="00715D06"/>
    <w:rsid w:val="007200C1"/>
    <w:rsid w:val="007208A4"/>
    <w:rsid w:val="00722DC6"/>
    <w:rsid w:val="00727E2D"/>
    <w:rsid w:val="00730198"/>
    <w:rsid w:val="007346FD"/>
    <w:rsid w:val="00734CC7"/>
    <w:rsid w:val="0073504A"/>
    <w:rsid w:val="007354A4"/>
    <w:rsid w:val="00740885"/>
    <w:rsid w:val="00740A59"/>
    <w:rsid w:val="00743D96"/>
    <w:rsid w:val="007452B1"/>
    <w:rsid w:val="007460F4"/>
    <w:rsid w:val="00750E64"/>
    <w:rsid w:val="007529EA"/>
    <w:rsid w:val="00756C04"/>
    <w:rsid w:val="007617C6"/>
    <w:rsid w:val="007634CC"/>
    <w:rsid w:val="007721FE"/>
    <w:rsid w:val="00773379"/>
    <w:rsid w:val="00774D89"/>
    <w:rsid w:val="00775A1A"/>
    <w:rsid w:val="007841C2"/>
    <w:rsid w:val="00785B49"/>
    <w:rsid w:val="00790A51"/>
    <w:rsid w:val="007928DC"/>
    <w:rsid w:val="0079416B"/>
    <w:rsid w:val="007A076F"/>
    <w:rsid w:val="007A2700"/>
    <w:rsid w:val="007A3399"/>
    <w:rsid w:val="007A3B41"/>
    <w:rsid w:val="007A4646"/>
    <w:rsid w:val="007B09DD"/>
    <w:rsid w:val="007B1ADF"/>
    <w:rsid w:val="007B1B97"/>
    <w:rsid w:val="007B27F4"/>
    <w:rsid w:val="007B30A2"/>
    <w:rsid w:val="007B3B48"/>
    <w:rsid w:val="007B52F8"/>
    <w:rsid w:val="007B5C52"/>
    <w:rsid w:val="007B7D9F"/>
    <w:rsid w:val="007C16E7"/>
    <w:rsid w:val="007C5CBC"/>
    <w:rsid w:val="007C7543"/>
    <w:rsid w:val="007D07C0"/>
    <w:rsid w:val="007D2A10"/>
    <w:rsid w:val="007D2C7A"/>
    <w:rsid w:val="007D364B"/>
    <w:rsid w:val="007D664F"/>
    <w:rsid w:val="007D7DC7"/>
    <w:rsid w:val="007E655F"/>
    <w:rsid w:val="007E6844"/>
    <w:rsid w:val="007F0D10"/>
    <w:rsid w:val="007F0DB7"/>
    <w:rsid w:val="007F2152"/>
    <w:rsid w:val="007F2491"/>
    <w:rsid w:val="008124D5"/>
    <w:rsid w:val="0081369F"/>
    <w:rsid w:val="00816FF0"/>
    <w:rsid w:val="00817689"/>
    <w:rsid w:val="008203E5"/>
    <w:rsid w:val="00821B4F"/>
    <w:rsid w:val="00823B80"/>
    <w:rsid w:val="00826E07"/>
    <w:rsid w:val="00827FCD"/>
    <w:rsid w:val="0083115D"/>
    <w:rsid w:val="00837688"/>
    <w:rsid w:val="00837DA5"/>
    <w:rsid w:val="0084351E"/>
    <w:rsid w:val="00843602"/>
    <w:rsid w:val="0084775C"/>
    <w:rsid w:val="008477DE"/>
    <w:rsid w:val="008509F6"/>
    <w:rsid w:val="008510B9"/>
    <w:rsid w:val="008533C6"/>
    <w:rsid w:val="00856DC9"/>
    <w:rsid w:val="00863B5F"/>
    <w:rsid w:val="00864BA8"/>
    <w:rsid w:val="0087344F"/>
    <w:rsid w:val="008800EC"/>
    <w:rsid w:val="008824E7"/>
    <w:rsid w:val="00882934"/>
    <w:rsid w:val="00882CE2"/>
    <w:rsid w:val="008838A3"/>
    <w:rsid w:val="008841A1"/>
    <w:rsid w:val="00884E6C"/>
    <w:rsid w:val="00885C1A"/>
    <w:rsid w:val="0088649E"/>
    <w:rsid w:val="00887725"/>
    <w:rsid w:val="008877C9"/>
    <w:rsid w:val="00891AAC"/>
    <w:rsid w:val="00892472"/>
    <w:rsid w:val="008925A7"/>
    <w:rsid w:val="00893A04"/>
    <w:rsid w:val="00894122"/>
    <w:rsid w:val="00895FF3"/>
    <w:rsid w:val="008970DC"/>
    <w:rsid w:val="008979DA"/>
    <w:rsid w:val="008A02C1"/>
    <w:rsid w:val="008A09C3"/>
    <w:rsid w:val="008A1621"/>
    <w:rsid w:val="008A250C"/>
    <w:rsid w:val="008A4054"/>
    <w:rsid w:val="008A5F16"/>
    <w:rsid w:val="008A78DB"/>
    <w:rsid w:val="008B0928"/>
    <w:rsid w:val="008B0B65"/>
    <w:rsid w:val="008B0C03"/>
    <w:rsid w:val="008B1062"/>
    <w:rsid w:val="008B23B3"/>
    <w:rsid w:val="008B6C30"/>
    <w:rsid w:val="008B6DAC"/>
    <w:rsid w:val="008C5185"/>
    <w:rsid w:val="008C6C4E"/>
    <w:rsid w:val="008D12E4"/>
    <w:rsid w:val="008D48DD"/>
    <w:rsid w:val="008E1BE8"/>
    <w:rsid w:val="008F2531"/>
    <w:rsid w:val="008F46F0"/>
    <w:rsid w:val="008F6DD4"/>
    <w:rsid w:val="009026FD"/>
    <w:rsid w:val="00907B4C"/>
    <w:rsid w:val="009106DF"/>
    <w:rsid w:val="00913F2F"/>
    <w:rsid w:val="009144F3"/>
    <w:rsid w:val="00927B1F"/>
    <w:rsid w:val="00931094"/>
    <w:rsid w:val="00931B95"/>
    <w:rsid w:val="0093221F"/>
    <w:rsid w:val="00932FA0"/>
    <w:rsid w:val="009339B7"/>
    <w:rsid w:val="00934087"/>
    <w:rsid w:val="00944F3A"/>
    <w:rsid w:val="00950EAB"/>
    <w:rsid w:val="00953FD3"/>
    <w:rsid w:val="00954D29"/>
    <w:rsid w:val="00962B26"/>
    <w:rsid w:val="009632E5"/>
    <w:rsid w:val="00963387"/>
    <w:rsid w:val="00964BD0"/>
    <w:rsid w:val="00965657"/>
    <w:rsid w:val="00966580"/>
    <w:rsid w:val="009667E7"/>
    <w:rsid w:val="00972323"/>
    <w:rsid w:val="009723E1"/>
    <w:rsid w:val="00972D8A"/>
    <w:rsid w:val="00981D72"/>
    <w:rsid w:val="00982F02"/>
    <w:rsid w:val="009834FD"/>
    <w:rsid w:val="00985A31"/>
    <w:rsid w:val="00986269"/>
    <w:rsid w:val="009870B5"/>
    <w:rsid w:val="00990FD3"/>
    <w:rsid w:val="009921C4"/>
    <w:rsid w:val="009928C9"/>
    <w:rsid w:val="00993812"/>
    <w:rsid w:val="00993D2F"/>
    <w:rsid w:val="009A2376"/>
    <w:rsid w:val="009A337A"/>
    <w:rsid w:val="009A4AA1"/>
    <w:rsid w:val="009A5AB8"/>
    <w:rsid w:val="009A7903"/>
    <w:rsid w:val="009B0A6A"/>
    <w:rsid w:val="009B10EF"/>
    <w:rsid w:val="009B38AE"/>
    <w:rsid w:val="009B5044"/>
    <w:rsid w:val="009B71EF"/>
    <w:rsid w:val="009B7994"/>
    <w:rsid w:val="009C1BE0"/>
    <w:rsid w:val="009C579C"/>
    <w:rsid w:val="009C7CE6"/>
    <w:rsid w:val="009D3927"/>
    <w:rsid w:val="009D392C"/>
    <w:rsid w:val="009D7B72"/>
    <w:rsid w:val="009E012E"/>
    <w:rsid w:val="009E0B64"/>
    <w:rsid w:val="009E1FC6"/>
    <w:rsid w:val="009E41C7"/>
    <w:rsid w:val="009E6A54"/>
    <w:rsid w:val="009E6C82"/>
    <w:rsid w:val="009E73F6"/>
    <w:rsid w:val="009F1E41"/>
    <w:rsid w:val="009F4B73"/>
    <w:rsid w:val="009F556D"/>
    <w:rsid w:val="009F59F7"/>
    <w:rsid w:val="00A00C42"/>
    <w:rsid w:val="00A05207"/>
    <w:rsid w:val="00A05B31"/>
    <w:rsid w:val="00A1288F"/>
    <w:rsid w:val="00A14FCF"/>
    <w:rsid w:val="00A2197E"/>
    <w:rsid w:val="00A246F1"/>
    <w:rsid w:val="00A27A5E"/>
    <w:rsid w:val="00A3250E"/>
    <w:rsid w:val="00A33908"/>
    <w:rsid w:val="00A34BAD"/>
    <w:rsid w:val="00A36E95"/>
    <w:rsid w:val="00A42271"/>
    <w:rsid w:val="00A4416D"/>
    <w:rsid w:val="00A44DD1"/>
    <w:rsid w:val="00A45512"/>
    <w:rsid w:val="00A471A4"/>
    <w:rsid w:val="00A5379C"/>
    <w:rsid w:val="00A5655B"/>
    <w:rsid w:val="00A579C8"/>
    <w:rsid w:val="00A57F1D"/>
    <w:rsid w:val="00A60C29"/>
    <w:rsid w:val="00A6110B"/>
    <w:rsid w:val="00A62523"/>
    <w:rsid w:val="00A63CBD"/>
    <w:rsid w:val="00A65FF3"/>
    <w:rsid w:val="00A7052C"/>
    <w:rsid w:val="00A71806"/>
    <w:rsid w:val="00A7304D"/>
    <w:rsid w:val="00A7416C"/>
    <w:rsid w:val="00A748BE"/>
    <w:rsid w:val="00A76D80"/>
    <w:rsid w:val="00A80E93"/>
    <w:rsid w:val="00A82004"/>
    <w:rsid w:val="00A84275"/>
    <w:rsid w:val="00A8630D"/>
    <w:rsid w:val="00A86D51"/>
    <w:rsid w:val="00A92006"/>
    <w:rsid w:val="00A978D0"/>
    <w:rsid w:val="00A97DEB"/>
    <w:rsid w:val="00AA25DD"/>
    <w:rsid w:val="00AA4932"/>
    <w:rsid w:val="00AB0FA5"/>
    <w:rsid w:val="00AB331C"/>
    <w:rsid w:val="00AB4A07"/>
    <w:rsid w:val="00AB6ACC"/>
    <w:rsid w:val="00AB7EAD"/>
    <w:rsid w:val="00AB7F00"/>
    <w:rsid w:val="00AC0003"/>
    <w:rsid w:val="00AC1383"/>
    <w:rsid w:val="00AC3C93"/>
    <w:rsid w:val="00AC539B"/>
    <w:rsid w:val="00AC5C73"/>
    <w:rsid w:val="00AD00B6"/>
    <w:rsid w:val="00AD2671"/>
    <w:rsid w:val="00AD7C6F"/>
    <w:rsid w:val="00AE040A"/>
    <w:rsid w:val="00AE2F2E"/>
    <w:rsid w:val="00AF092F"/>
    <w:rsid w:val="00AF4D30"/>
    <w:rsid w:val="00AF72E4"/>
    <w:rsid w:val="00AF7B9C"/>
    <w:rsid w:val="00B006B0"/>
    <w:rsid w:val="00B0076F"/>
    <w:rsid w:val="00B03B44"/>
    <w:rsid w:val="00B10309"/>
    <w:rsid w:val="00B10825"/>
    <w:rsid w:val="00B136D8"/>
    <w:rsid w:val="00B13737"/>
    <w:rsid w:val="00B142A0"/>
    <w:rsid w:val="00B2256C"/>
    <w:rsid w:val="00B2531F"/>
    <w:rsid w:val="00B25804"/>
    <w:rsid w:val="00B25FBC"/>
    <w:rsid w:val="00B27E59"/>
    <w:rsid w:val="00B30BD9"/>
    <w:rsid w:val="00B316A8"/>
    <w:rsid w:val="00B32408"/>
    <w:rsid w:val="00B32915"/>
    <w:rsid w:val="00B3291A"/>
    <w:rsid w:val="00B418C1"/>
    <w:rsid w:val="00B425D3"/>
    <w:rsid w:val="00B42EB5"/>
    <w:rsid w:val="00B43944"/>
    <w:rsid w:val="00B44340"/>
    <w:rsid w:val="00B469AD"/>
    <w:rsid w:val="00B47A7B"/>
    <w:rsid w:val="00B51CC9"/>
    <w:rsid w:val="00B5289F"/>
    <w:rsid w:val="00B53B1B"/>
    <w:rsid w:val="00B5705F"/>
    <w:rsid w:val="00B570BB"/>
    <w:rsid w:val="00B62C28"/>
    <w:rsid w:val="00B62D8B"/>
    <w:rsid w:val="00B64217"/>
    <w:rsid w:val="00B651DD"/>
    <w:rsid w:val="00B66BC9"/>
    <w:rsid w:val="00B703A4"/>
    <w:rsid w:val="00B7377B"/>
    <w:rsid w:val="00B73EBE"/>
    <w:rsid w:val="00B75E99"/>
    <w:rsid w:val="00B77014"/>
    <w:rsid w:val="00B80311"/>
    <w:rsid w:val="00B83B97"/>
    <w:rsid w:val="00B8510B"/>
    <w:rsid w:val="00B8660C"/>
    <w:rsid w:val="00B87C1F"/>
    <w:rsid w:val="00B94326"/>
    <w:rsid w:val="00B950C1"/>
    <w:rsid w:val="00B95396"/>
    <w:rsid w:val="00B968E2"/>
    <w:rsid w:val="00BA0DEE"/>
    <w:rsid w:val="00BA0FEC"/>
    <w:rsid w:val="00BA13BA"/>
    <w:rsid w:val="00BA3731"/>
    <w:rsid w:val="00BA7A94"/>
    <w:rsid w:val="00BB0B5F"/>
    <w:rsid w:val="00BB2288"/>
    <w:rsid w:val="00BB6C56"/>
    <w:rsid w:val="00BB6C88"/>
    <w:rsid w:val="00BC3724"/>
    <w:rsid w:val="00BD058C"/>
    <w:rsid w:val="00BD19B5"/>
    <w:rsid w:val="00BD222C"/>
    <w:rsid w:val="00BD52F1"/>
    <w:rsid w:val="00BE064D"/>
    <w:rsid w:val="00BE1D12"/>
    <w:rsid w:val="00BE52F9"/>
    <w:rsid w:val="00BE5B69"/>
    <w:rsid w:val="00BE6CD4"/>
    <w:rsid w:val="00BE7078"/>
    <w:rsid w:val="00BF035E"/>
    <w:rsid w:val="00BF1275"/>
    <w:rsid w:val="00BF16ED"/>
    <w:rsid w:val="00BF427C"/>
    <w:rsid w:val="00BF434A"/>
    <w:rsid w:val="00BF5E83"/>
    <w:rsid w:val="00BF6CC9"/>
    <w:rsid w:val="00BF6DF9"/>
    <w:rsid w:val="00C00ED4"/>
    <w:rsid w:val="00C02BA0"/>
    <w:rsid w:val="00C0438D"/>
    <w:rsid w:val="00C04FF3"/>
    <w:rsid w:val="00C07E4F"/>
    <w:rsid w:val="00C10B70"/>
    <w:rsid w:val="00C125CB"/>
    <w:rsid w:val="00C1380C"/>
    <w:rsid w:val="00C14EDB"/>
    <w:rsid w:val="00C154AA"/>
    <w:rsid w:val="00C15700"/>
    <w:rsid w:val="00C159DB"/>
    <w:rsid w:val="00C17219"/>
    <w:rsid w:val="00C2068E"/>
    <w:rsid w:val="00C2397B"/>
    <w:rsid w:val="00C242C0"/>
    <w:rsid w:val="00C25208"/>
    <w:rsid w:val="00C25645"/>
    <w:rsid w:val="00C25D18"/>
    <w:rsid w:val="00C268B9"/>
    <w:rsid w:val="00C27DAA"/>
    <w:rsid w:val="00C36079"/>
    <w:rsid w:val="00C40999"/>
    <w:rsid w:val="00C43DBF"/>
    <w:rsid w:val="00C43F65"/>
    <w:rsid w:val="00C4589A"/>
    <w:rsid w:val="00C509C1"/>
    <w:rsid w:val="00C55B1E"/>
    <w:rsid w:val="00C57187"/>
    <w:rsid w:val="00C60F27"/>
    <w:rsid w:val="00C6560C"/>
    <w:rsid w:val="00C7473F"/>
    <w:rsid w:val="00C76288"/>
    <w:rsid w:val="00C77FB2"/>
    <w:rsid w:val="00C804B9"/>
    <w:rsid w:val="00C8149D"/>
    <w:rsid w:val="00C8176A"/>
    <w:rsid w:val="00C818B3"/>
    <w:rsid w:val="00C84296"/>
    <w:rsid w:val="00C84BA1"/>
    <w:rsid w:val="00C907FB"/>
    <w:rsid w:val="00C91A04"/>
    <w:rsid w:val="00C92467"/>
    <w:rsid w:val="00C94017"/>
    <w:rsid w:val="00C94D4D"/>
    <w:rsid w:val="00C96676"/>
    <w:rsid w:val="00CA02F1"/>
    <w:rsid w:val="00CA04AC"/>
    <w:rsid w:val="00CA15A7"/>
    <w:rsid w:val="00CA277C"/>
    <w:rsid w:val="00CA2D2F"/>
    <w:rsid w:val="00CA2FCD"/>
    <w:rsid w:val="00CA2FEE"/>
    <w:rsid w:val="00CA506F"/>
    <w:rsid w:val="00CA5441"/>
    <w:rsid w:val="00CA7F07"/>
    <w:rsid w:val="00CB03D3"/>
    <w:rsid w:val="00CB331D"/>
    <w:rsid w:val="00CB3F81"/>
    <w:rsid w:val="00CB630D"/>
    <w:rsid w:val="00CB701A"/>
    <w:rsid w:val="00CC1B9F"/>
    <w:rsid w:val="00CC312A"/>
    <w:rsid w:val="00CC3517"/>
    <w:rsid w:val="00CC61E0"/>
    <w:rsid w:val="00CD10BA"/>
    <w:rsid w:val="00CD1D42"/>
    <w:rsid w:val="00CD489D"/>
    <w:rsid w:val="00CE016C"/>
    <w:rsid w:val="00CE0BB0"/>
    <w:rsid w:val="00CE1F54"/>
    <w:rsid w:val="00CE37E0"/>
    <w:rsid w:val="00CE61C2"/>
    <w:rsid w:val="00CE75C5"/>
    <w:rsid w:val="00CF170C"/>
    <w:rsid w:val="00CF3AD6"/>
    <w:rsid w:val="00CF5595"/>
    <w:rsid w:val="00CF5BEA"/>
    <w:rsid w:val="00CF6C57"/>
    <w:rsid w:val="00D00AB2"/>
    <w:rsid w:val="00D01A91"/>
    <w:rsid w:val="00D1034E"/>
    <w:rsid w:val="00D17E56"/>
    <w:rsid w:val="00D21DAE"/>
    <w:rsid w:val="00D23535"/>
    <w:rsid w:val="00D27F96"/>
    <w:rsid w:val="00D313A0"/>
    <w:rsid w:val="00D338F1"/>
    <w:rsid w:val="00D34B66"/>
    <w:rsid w:val="00D41C9C"/>
    <w:rsid w:val="00D431D2"/>
    <w:rsid w:val="00D43B35"/>
    <w:rsid w:val="00D456B6"/>
    <w:rsid w:val="00D50747"/>
    <w:rsid w:val="00D53483"/>
    <w:rsid w:val="00D55D95"/>
    <w:rsid w:val="00D5631B"/>
    <w:rsid w:val="00D64FF9"/>
    <w:rsid w:val="00D72442"/>
    <w:rsid w:val="00D726A2"/>
    <w:rsid w:val="00D735B8"/>
    <w:rsid w:val="00D75427"/>
    <w:rsid w:val="00D90484"/>
    <w:rsid w:val="00D94611"/>
    <w:rsid w:val="00DA073D"/>
    <w:rsid w:val="00DA1FB7"/>
    <w:rsid w:val="00DA534A"/>
    <w:rsid w:val="00DA66AD"/>
    <w:rsid w:val="00DA6F35"/>
    <w:rsid w:val="00DB21C3"/>
    <w:rsid w:val="00DB40A9"/>
    <w:rsid w:val="00DB52DC"/>
    <w:rsid w:val="00DC12F5"/>
    <w:rsid w:val="00DC353D"/>
    <w:rsid w:val="00DC442F"/>
    <w:rsid w:val="00DD4109"/>
    <w:rsid w:val="00DD4F61"/>
    <w:rsid w:val="00DD5B7C"/>
    <w:rsid w:val="00DD5F71"/>
    <w:rsid w:val="00DE34C5"/>
    <w:rsid w:val="00DF03DC"/>
    <w:rsid w:val="00DF09E6"/>
    <w:rsid w:val="00DF2A59"/>
    <w:rsid w:val="00DF366C"/>
    <w:rsid w:val="00DF6A4B"/>
    <w:rsid w:val="00DF763D"/>
    <w:rsid w:val="00DF7D21"/>
    <w:rsid w:val="00E01BAD"/>
    <w:rsid w:val="00E027AB"/>
    <w:rsid w:val="00E0581F"/>
    <w:rsid w:val="00E13405"/>
    <w:rsid w:val="00E14254"/>
    <w:rsid w:val="00E147E3"/>
    <w:rsid w:val="00E16F00"/>
    <w:rsid w:val="00E1719D"/>
    <w:rsid w:val="00E17F1C"/>
    <w:rsid w:val="00E24075"/>
    <w:rsid w:val="00E266BC"/>
    <w:rsid w:val="00E271F8"/>
    <w:rsid w:val="00E32661"/>
    <w:rsid w:val="00E32CB4"/>
    <w:rsid w:val="00E342CC"/>
    <w:rsid w:val="00E34608"/>
    <w:rsid w:val="00E34B7C"/>
    <w:rsid w:val="00E3530C"/>
    <w:rsid w:val="00E36EB0"/>
    <w:rsid w:val="00E37EF0"/>
    <w:rsid w:val="00E45262"/>
    <w:rsid w:val="00E4589A"/>
    <w:rsid w:val="00E4733F"/>
    <w:rsid w:val="00E519BE"/>
    <w:rsid w:val="00E527B4"/>
    <w:rsid w:val="00E53258"/>
    <w:rsid w:val="00E540CB"/>
    <w:rsid w:val="00E56C47"/>
    <w:rsid w:val="00E60DAB"/>
    <w:rsid w:val="00E6135C"/>
    <w:rsid w:val="00E640AD"/>
    <w:rsid w:val="00E7181C"/>
    <w:rsid w:val="00E722F6"/>
    <w:rsid w:val="00E723EB"/>
    <w:rsid w:val="00E72CB6"/>
    <w:rsid w:val="00E76E25"/>
    <w:rsid w:val="00E841FC"/>
    <w:rsid w:val="00E85D3B"/>
    <w:rsid w:val="00E86C9A"/>
    <w:rsid w:val="00E917B0"/>
    <w:rsid w:val="00E942D4"/>
    <w:rsid w:val="00E9468E"/>
    <w:rsid w:val="00EA15C6"/>
    <w:rsid w:val="00EA1717"/>
    <w:rsid w:val="00EA3D40"/>
    <w:rsid w:val="00EA5B58"/>
    <w:rsid w:val="00EA5C8E"/>
    <w:rsid w:val="00EA5CE3"/>
    <w:rsid w:val="00EA7AA2"/>
    <w:rsid w:val="00EB089F"/>
    <w:rsid w:val="00EB0C2C"/>
    <w:rsid w:val="00EB5B3B"/>
    <w:rsid w:val="00EB7AB6"/>
    <w:rsid w:val="00EC1514"/>
    <w:rsid w:val="00EC427B"/>
    <w:rsid w:val="00EC5053"/>
    <w:rsid w:val="00EC5EF3"/>
    <w:rsid w:val="00ED2D6F"/>
    <w:rsid w:val="00ED448A"/>
    <w:rsid w:val="00ED7304"/>
    <w:rsid w:val="00EE045C"/>
    <w:rsid w:val="00EE246B"/>
    <w:rsid w:val="00EE4AB7"/>
    <w:rsid w:val="00EE4EE1"/>
    <w:rsid w:val="00EE6063"/>
    <w:rsid w:val="00EE6E0C"/>
    <w:rsid w:val="00EE7DD2"/>
    <w:rsid w:val="00EE7E3E"/>
    <w:rsid w:val="00EF4924"/>
    <w:rsid w:val="00EF6D4A"/>
    <w:rsid w:val="00EF780D"/>
    <w:rsid w:val="00F041C6"/>
    <w:rsid w:val="00F064AB"/>
    <w:rsid w:val="00F1196D"/>
    <w:rsid w:val="00F13526"/>
    <w:rsid w:val="00F147A9"/>
    <w:rsid w:val="00F14B4C"/>
    <w:rsid w:val="00F20AE4"/>
    <w:rsid w:val="00F24910"/>
    <w:rsid w:val="00F25B0A"/>
    <w:rsid w:val="00F25E02"/>
    <w:rsid w:val="00F26A32"/>
    <w:rsid w:val="00F274F6"/>
    <w:rsid w:val="00F32F22"/>
    <w:rsid w:val="00F34304"/>
    <w:rsid w:val="00F347E4"/>
    <w:rsid w:val="00F34C0F"/>
    <w:rsid w:val="00F37F68"/>
    <w:rsid w:val="00F4269C"/>
    <w:rsid w:val="00F42C89"/>
    <w:rsid w:val="00F42D45"/>
    <w:rsid w:val="00F4333A"/>
    <w:rsid w:val="00F44096"/>
    <w:rsid w:val="00F47403"/>
    <w:rsid w:val="00F50F0F"/>
    <w:rsid w:val="00F512FE"/>
    <w:rsid w:val="00F51706"/>
    <w:rsid w:val="00F52E6B"/>
    <w:rsid w:val="00F56BD8"/>
    <w:rsid w:val="00F63FE2"/>
    <w:rsid w:val="00F66D76"/>
    <w:rsid w:val="00F73CA4"/>
    <w:rsid w:val="00F76FCD"/>
    <w:rsid w:val="00F770B6"/>
    <w:rsid w:val="00F808E8"/>
    <w:rsid w:val="00F82C24"/>
    <w:rsid w:val="00F83EB9"/>
    <w:rsid w:val="00F9241D"/>
    <w:rsid w:val="00F9277B"/>
    <w:rsid w:val="00F95D11"/>
    <w:rsid w:val="00F96C4C"/>
    <w:rsid w:val="00F97556"/>
    <w:rsid w:val="00FA21B0"/>
    <w:rsid w:val="00FA3B31"/>
    <w:rsid w:val="00FA6288"/>
    <w:rsid w:val="00FB0C6A"/>
    <w:rsid w:val="00FB3B79"/>
    <w:rsid w:val="00FB4781"/>
    <w:rsid w:val="00FB53E1"/>
    <w:rsid w:val="00FB559F"/>
    <w:rsid w:val="00FC0D50"/>
    <w:rsid w:val="00FC1494"/>
    <w:rsid w:val="00FC1FA9"/>
    <w:rsid w:val="00FC4996"/>
    <w:rsid w:val="00FC7204"/>
    <w:rsid w:val="00FC7E63"/>
    <w:rsid w:val="00FD0A20"/>
    <w:rsid w:val="00FD386C"/>
    <w:rsid w:val="00FD3984"/>
    <w:rsid w:val="00FD4826"/>
    <w:rsid w:val="00FD604B"/>
    <w:rsid w:val="00FE0AD8"/>
    <w:rsid w:val="00FE4C71"/>
    <w:rsid w:val="00FF72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0D7ACFB5"/>
  <w15:docId w15:val="{E6411BE4-6D92-47AD-88E1-FE55AA9E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FCD"/>
    <w:pPr>
      <w:autoSpaceDE w:val="0"/>
      <w:autoSpaceDN w:val="0"/>
      <w:adjustRightInd w:val="0"/>
      <w:spacing w:before="100" w:after="100"/>
    </w:pPr>
    <w:rPr>
      <w:sz w:val="24"/>
      <w:szCs w:val="24"/>
    </w:rPr>
  </w:style>
  <w:style w:type="paragraph" w:styleId="Heading1">
    <w:name w:val="heading 1"/>
    <w:basedOn w:val="Normal"/>
    <w:next w:val="Body"/>
    <w:link w:val="Heading1Char"/>
    <w:qFormat/>
    <w:rsid w:val="00982F02"/>
    <w:pPr>
      <w:keepNext/>
      <w:numPr>
        <w:numId w:val="1"/>
      </w:numPr>
      <w:pBdr>
        <w:bottom w:val="single" w:sz="4" w:space="1" w:color="auto"/>
      </w:pBdr>
      <w:autoSpaceDE/>
      <w:autoSpaceDN/>
      <w:adjustRightInd/>
      <w:spacing w:before="360" w:after="120"/>
      <w:jc w:val="both"/>
      <w:outlineLvl w:val="0"/>
    </w:pPr>
    <w:rPr>
      <w:rFonts w:ascii="Arial" w:hAnsi="Arial" w:cs="Arial"/>
      <w:b/>
      <w:caps/>
      <w:kern w:val="32"/>
      <w:lang w:eastAsia="en-US"/>
    </w:rPr>
  </w:style>
  <w:style w:type="paragraph" w:styleId="Heading2">
    <w:name w:val="heading 2"/>
    <w:basedOn w:val="Normal"/>
    <w:next w:val="Body"/>
    <w:autoRedefine/>
    <w:qFormat/>
    <w:rsid w:val="00683070"/>
    <w:pPr>
      <w:keepNext/>
      <w:numPr>
        <w:ilvl w:val="1"/>
        <w:numId w:val="1"/>
      </w:numPr>
      <w:autoSpaceDE/>
      <w:autoSpaceDN/>
      <w:adjustRightInd/>
      <w:spacing w:before="360" w:after="120" w:line="280" w:lineRule="exact"/>
      <w:outlineLvl w:val="1"/>
    </w:pPr>
    <w:rPr>
      <w:rFonts w:ascii="Arial" w:hAnsi="Arial" w:cs="Arial"/>
      <w:b/>
      <w:iCs/>
      <w:szCs w:val="28"/>
      <w:lang w:eastAsia="en-US"/>
    </w:rPr>
  </w:style>
  <w:style w:type="paragraph" w:styleId="Heading3">
    <w:name w:val="heading 3"/>
    <w:basedOn w:val="Normal"/>
    <w:next w:val="Body"/>
    <w:qFormat/>
    <w:rsid w:val="00982F02"/>
    <w:pPr>
      <w:keepNext/>
      <w:numPr>
        <w:ilvl w:val="2"/>
        <w:numId w:val="1"/>
      </w:numPr>
      <w:autoSpaceDE/>
      <w:autoSpaceDN/>
      <w:adjustRightInd/>
      <w:spacing w:before="360" w:after="60"/>
      <w:jc w:val="both"/>
      <w:outlineLvl w:val="2"/>
    </w:pPr>
    <w:rPr>
      <w:rFonts w:ascii="Arial" w:hAnsi="Arial" w:cs="Arial"/>
      <w:b/>
      <w:i/>
      <w:sz w:val="22"/>
      <w:szCs w:val="26"/>
      <w:lang w:eastAsia="en-US"/>
    </w:rPr>
  </w:style>
  <w:style w:type="paragraph" w:styleId="Heading4">
    <w:name w:val="heading 4"/>
    <w:basedOn w:val="Normal"/>
    <w:next w:val="Body"/>
    <w:qFormat/>
    <w:rsid w:val="00982F02"/>
    <w:pPr>
      <w:keepNext/>
      <w:numPr>
        <w:ilvl w:val="3"/>
        <w:numId w:val="1"/>
      </w:numPr>
      <w:autoSpaceDE/>
      <w:autoSpaceDN/>
      <w:adjustRightInd/>
      <w:spacing w:before="360" w:after="60"/>
      <w:jc w:val="both"/>
      <w:outlineLvl w:val="3"/>
    </w:pPr>
    <w:rPr>
      <w:rFonts w:ascii="Arial" w:hAnsi="Arial" w:cs="Arial"/>
      <w:sz w:val="22"/>
      <w:szCs w:val="28"/>
      <w:lang w:eastAsia="en-US"/>
    </w:rPr>
  </w:style>
  <w:style w:type="paragraph" w:styleId="Heading6">
    <w:name w:val="heading 6"/>
    <w:basedOn w:val="Normal"/>
    <w:next w:val="Normal"/>
    <w:qFormat/>
    <w:rsid w:val="00982F02"/>
    <w:pPr>
      <w:numPr>
        <w:ilvl w:val="5"/>
        <w:numId w:val="1"/>
      </w:numPr>
      <w:autoSpaceDE/>
      <w:autoSpaceDN/>
      <w:adjustRightInd/>
      <w:spacing w:before="240" w:after="60"/>
      <w:jc w:val="both"/>
      <w:outlineLvl w:val="5"/>
    </w:pPr>
    <w:rPr>
      <w:rFonts w:ascii="Arial" w:hAnsi="Arial" w:cs="Arial"/>
      <w:b/>
      <w:sz w:val="22"/>
      <w:szCs w:val="22"/>
      <w:lang w:eastAsia="en-US"/>
    </w:rPr>
  </w:style>
  <w:style w:type="paragraph" w:styleId="Heading7">
    <w:name w:val="heading 7"/>
    <w:basedOn w:val="Normal"/>
    <w:next w:val="Normal"/>
    <w:qFormat/>
    <w:rsid w:val="00982F02"/>
    <w:pPr>
      <w:numPr>
        <w:ilvl w:val="6"/>
        <w:numId w:val="1"/>
      </w:numPr>
      <w:autoSpaceDE/>
      <w:autoSpaceDN/>
      <w:adjustRightInd/>
      <w:spacing w:before="240" w:after="60"/>
      <w:jc w:val="both"/>
      <w:outlineLvl w:val="6"/>
    </w:pPr>
    <w:rPr>
      <w:rFonts w:cs="Arial"/>
      <w:bCs/>
      <w:szCs w:val="22"/>
      <w:lang w:eastAsia="en-US"/>
    </w:rPr>
  </w:style>
  <w:style w:type="paragraph" w:styleId="Heading8">
    <w:name w:val="heading 8"/>
    <w:basedOn w:val="Normal"/>
    <w:next w:val="Normal"/>
    <w:qFormat/>
    <w:rsid w:val="00982F02"/>
    <w:pPr>
      <w:numPr>
        <w:ilvl w:val="7"/>
        <w:numId w:val="1"/>
      </w:numPr>
      <w:autoSpaceDE/>
      <w:autoSpaceDN/>
      <w:adjustRightInd/>
      <w:spacing w:before="240" w:after="60"/>
      <w:jc w:val="both"/>
      <w:outlineLvl w:val="7"/>
    </w:pPr>
    <w:rPr>
      <w:rFonts w:cs="Arial"/>
      <w:bCs/>
      <w:i/>
      <w:iCs/>
      <w:szCs w:val="22"/>
      <w:lang w:eastAsia="en-US"/>
    </w:rPr>
  </w:style>
  <w:style w:type="paragraph" w:styleId="Heading9">
    <w:name w:val="heading 9"/>
    <w:basedOn w:val="Normal"/>
    <w:next w:val="Normal"/>
    <w:qFormat/>
    <w:rsid w:val="00982F02"/>
    <w:pPr>
      <w:numPr>
        <w:ilvl w:val="8"/>
        <w:numId w:val="1"/>
      </w:numPr>
      <w:autoSpaceDE/>
      <w:autoSpaceDN/>
      <w:adjustRightInd/>
      <w:spacing w:before="240" w:after="60"/>
      <w:jc w:val="both"/>
      <w:outlineLvl w:val="8"/>
    </w:pPr>
    <w:rPr>
      <w:rFonts w:ascii="Arial" w:hAnsi="Arial" w:cs="Arial"/>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982F02"/>
    <w:pPr>
      <w:autoSpaceDE/>
      <w:autoSpaceDN/>
      <w:adjustRightInd/>
      <w:spacing w:before="120" w:after="120"/>
    </w:pPr>
    <w:rPr>
      <w:rFonts w:ascii="Arial" w:hAnsi="Arial" w:cs="Arial"/>
      <w:b/>
      <w:caps/>
      <w:sz w:val="22"/>
      <w:szCs w:val="20"/>
      <w:lang w:eastAsia="en-US"/>
    </w:rPr>
  </w:style>
  <w:style w:type="paragraph" w:styleId="TOC2">
    <w:name w:val="toc 2"/>
    <w:aliases w:val="Appendices"/>
    <w:basedOn w:val="Normal"/>
    <w:next w:val="Normal"/>
    <w:autoRedefine/>
    <w:uiPriority w:val="39"/>
    <w:rsid w:val="004D762C"/>
    <w:pPr>
      <w:tabs>
        <w:tab w:val="left" w:pos="1080"/>
        <w:tab w:val="right" w:leader="dot" w:pos="9010"/>
      </w:tabs>
      <w:autoSpaceDE/>
      <w:autoSpaceDN/>
      <w:adjustRightInd/>
      <w:spacing w:before="0" w:after="0"/>
      <w:ind w:left="1080" w:hanging="540"/>
    </w:pPr>
    <w:rPr>
      <w:rFonts w:ascii="Arial" w:hAnsi="Arial" w:cs="Arial"/>
      <w:bCs/>
      <w:smallCaps/>
      <w:sz w:val="22"/>
      <w:szCs w:val="20"/>
      <w:lang w:eastAsia="en-US"/>
    </w:rPr>
  </w:style>
  <w:style w:type="table" w:styleId="TableGrid">
    <w:name w:val="Table Grid"/>
    <w:basedOn w:val="TableNormal"/>
    <w:rsid w:val="00982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982F02"/>
    <w:pPr>
      <w:autoSpaceDE/>
      <w:autoSpaceDN/>
      <w:adjustRightInd/>
      <w:spacing w:before="60" w:after="60"/>
    </w:pPr>
    <w:rPr>
      <w:rFonts w:ascii="Arial" w:hAnsi="Arial" w:cs="Arial"/>
      <w:b/>
      <w:bCs/>
      <w:sz w:val="22"/>
      <w:szCs w:val="22"/>
      <w:lang w:eastAsia="en-US"/>
    </w:rPr>
  </w:style>
  <w:style w:type="paragraph" w:styleId="Footer">
    <w:name w:val="footer"/>
    <w:basedOn w:val="Normal"/>
    <w:rsid w:val="00982F02"/>
    <w:pPr>
      <w:tabs>
        <w:tab w:val="center" w:pos="4320"/>
        <w:tab w:val="right" w:pos="8640"/>
      </w:tabs>
      <w:autoSpaceDE/>
      <w:autoSpaceDN/>
      <w:adjustRightInd/>
      <w:spacing w:before="60" w:after="0"/>
    </w:pPr>
    <w:rPr>
      <w:rFonts w:cs="Arial"/>
      <w:bCs/>
      <w:szCs w:val="22"/>
      <w:lang w:eastAsia="en-US"/>
    </w:rPr>
  </w:style>
  <w:style w:type="paragraph" w:styleId="Header">
    <w:name w:val="header"/>
    <w:basedOn w:val="Normal"/>
    <w:rsid w:val="00982F02"/>
    <w:pPr>
      <w:tabs>
        <w:tab w:val="center" w:pos="4320"/>
        <w:tab w:val="right" w:pos="8640"/>
      </w:tabs>
      <w:autoSpaceDE/>
      <w:autoSpaceDN/>
      <w:adjustRightInd/>
      <w:spacing w:before="60" w:after="0"/>
    </w:pPr>
    <w:rPr>
      <w:rFonts w:cs="Arial"/>
      <w:bCs/>
      <w:szCs w:val="22"/>
      <w:lang w:eastAsia="en-US"/>
    </w:rPr>
  </w:style>
  <w:style w:type="character" w:styleId="PageNumber">
    <w:name w:val="page number"/>
    <w:rsid w:val="00982F02"/>
    <w:rPr>
      <w:rFonts w:ascii="Arial" w:hAnsi="Arial"/>
      <w:sz w:val="18"/>
    </w:rPr>
  </w:style>
  <w:style w:type="paragraph" w:customStyle="1" w:styleId="Body">
    <w:name w:val="Body"/>
    <w:basedOn w:val="Normal"/>
    <w:link w:val="BodyChar"/>
    <w:rsid w:val="00982F02"/>
    <w:pPr>
      <w:autoSpaceDE/>
      <w:autoSpaceDN/>
      <w:adjustRightInd/>
      <w:spacing w:before="60" w:after="120"/>
      <w:jc w:val="both"/>
    </w:pPr>
    <w:rPr>
      <w:rFonts w:ascii="Arial" w:hAnsi="Arial" w:cs="Arial"/>
      <w:bCs/>
      <w:sz w:val="22"/>
      <w:szCs w:val="22"/>
      <w:lang w:eastAsia="en-US"/>
    </w:rPr>
  </w:style>
  <w:style w:type="character" w:customStyle="1" w:styleId="BodyChar">
    <w:name w:val="Body Char"/>
    <w:link w:val="Body"/>
    <w:rsid w:val="00982F02"/>
    <w:rPr>
      <w:rFonts w:ascii="Arial" w:hAnsi="Arial" w:cs="Arial"/>
      <w:bCs/>
      <w:sz w:val="22"/>
      <w:szCs w:val="22"/>
      <w:lang w:val="en-AU" w:eastAsia="en-US" w:bidi="ar-SA"/>
    </w:rPr>
  </w:style>
  <w:style w:type="paragraph" w:styleId="FootnoteText">
    <w:name w:val="footnote text"/>
    <w:basedOn w:val="Normal"/>
    <w:semiHidden/>
    <w:rsid w:val="00982F02"/>
    <w:pPr>
      <w:autoSpaceDE/>
      <w:autoSpaceDN/>
      <w:adjustRightInd/>
      <w:spacing w:before="60" w:after="120"/>
      <w:jc w:val="both"/>
    </w:pPr>
    <w:rPr>
      <w:rFonts w:ascii="Arial" w:hAnsi="Arial" w:cs="Arial"/>
      <w:bCs/>
      <w:sz w:val="22"/>
      <w:szCs w:val="20"/>
      <w:lang w:eastAsia="en-US"/>
    </w:rPr>
  </w:style>
  <w:style w:type="table" w:styleId="TableGrid4">
    <w:name w:val="Table Grid 4"/>
    <w:basedOn w:val="TableNormal"/>
    <w:semiHidden/>
    <w:rsid w:val="00982F0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Title">
    <w:name w:val="Title"/>
    <w:basedOn w:val="Normal"/>
    <w:qFormat/>
    <w:rsid w:val="00982F02"/>
    <w:pPr>
      <w:keepLines/>
      <w:widowControl w:val="0"/>
      <w:autoSpaceDE/>
      <w:autoSpaceDN/>
      <w:adjustRightInd/>
      <w:spacing w:before="480" w:after="480"/>
      <w:jc w:val="center"/>
      <w:outlineLvl w:val="0"/>
    </w:pPr>
    <w:rPr>
      <w:rFonts w:cs="Arial"/>
      <w:b/>
      <w:caps/>
      <w:snapToGrid w:val="0"/>
      <w:color w:val="333399"/>
      <w:kern w:val="28"/>
      <w:sz w:val="48"/>
      <w:szCs w:val="48"/>
      <w:lang w:eastAsia="en-US"/>
    </w:rPr>
  </w:style>
  <w:style w:type="paragraph" w:customStyle="1" w:styleId="TableRowsColumns">
    <w:name w:val="Table Rows/Columns"/>
    <w:basedOn w:val="Normal"/>
    <w:next w:val="Normal"/>
    <w:link w:val="TableRowsColumnsCharChar"/>
    <w:rsid w:val="00982F02"/>
    <w:pPr>
      <w:keepLines/>
      <w:widowControl w:val="0"/>
      <w:autoSpaceDE/>
      <w:autoSpaceDN/>
      <w:adjustRightInd/>
      <w:spacing w:before="60" w:after="60"/>
    </w:pPr>
    <w:rPr>
      <w:rFonts w:ascii="Century Gothic" w:hAnsi="Century Gothic" w:cs="Arial"/>
      <w:b/>
      <w:bCs/>
      <w:snapToGrid w:val="0"/>
      <w:sz w:val="20"/>
      <w:szCs w:val="20"/>
      <w:lang w:eastAsia="en-US"/>
    </w:rPr>
  </w:style>
  <w:style w:type="character" w:customStyle="1" w:styleId="TableRowsColumnsCharChar">
    <w:name w:val="Table Rows/Columns Char Char"/>
    <w:link w:val="TableRowsColumns"/>
    <w:rsid w:val="00982F02"/>
    <w:rPr>
      <w:rFonts w:ascii="Century Gothic" w:hAnsi="Century Gothic" w:cs="Arial"/>
      <w:b/>
      <w:bCs/>
      <w:snapToGrid w:val="0"/>
      <w:lang w:val="en-AU" w:eastAsia="en-US" w:bidi="ar-SA"/>
    </w:rPr>
  </w:style>
  <w:style w:type="paragraph" w:customStyle="1" w:styleId="TableNormalText">
    <w:name w:val="Table Normal Text"/>
    <w:basedOn w:val="Normal"/>
    <w:rsid w:val="00982F02"/>
    <w:pPr>
      <w:keepLines/>
      <w:widowControl w:val="0"/>
      <w:autoSpaceDE/>
      <w:autoSpaceDN/>
      <w:adjustRightInd/>
      <w:spacing w:before="60" w:after="60"/>
    </w:pPr>
    <w:rPr>
      <w:rFonts w:ascii="Century Gothic" w:hAnsi="Century Gothic" w:cs="Arial"/>
      <w:snapToGrid w:val="0"/>
      <w:sz w:val="20"/>
      <w:szCs w:val="20"/>
      <w:lang w:eastAsia="en-US"/>
    </w:rPr>
  </w:style>
  <w:style w:type="paragraph" w:customStyle="1" w:styleId="ApprovalText">
    <w:name w:val="Approval Text"/>
    <w:basedOn w:val="Normal"/>
    <w:link w:val="ApprovalTextCharChar"/>
    <w:rsid w:val="00982F02"/>
    <w:pPr>
      <w:keepLines/>
      <w:widowControl w:val="0"/>
      <w:autoSpaceDE/>
      <w:autoSpaceDN/>
      <w:adjustRightInd/>
      <w:spacing w:before="60" w:after="60"/>
      <w:jc w:val="center"/>
    </w:pPr>
    <w:rPr>
      <w:rFonts w:ascii="Century Gothic" w:hAnsi="Century Gothic" w:cs="Arial"/>
      <w:b/>
      <w:snapToGrid w:val="0"/>
      <w:color w:val="FF0000"/>
      <w:sz w:val="20"/>
      <w:szCs w:val="20"/>
      <w:lang w:eastAsia="en-US"/>
    </w:rPr>
  </w:style>
  <w:style w:type="paragraph" w:customStyle="1" w:styleId="HiddenText">
    <w:name w:val="Hidden Text"/>
    <w:basedOn w:val="Normal"/>
    <w:link w:val="HiddenTextCharChar"/>
    <w:rsid w:val="00982F02"/>
    <w:pPr>
      <w:keepLines/>
      <w:widowControl w:val="0"/>
      <w:tabs>
        <w:tab w:val="right" w:pos="9432"/>
      </w:tabs>
      <w:autoSpaceDE/>
      <w:autoSpaceDN/>
      <w:adjustRightInd/>
      <w:spacing w:before="60" w:after="60"/>
    </w:pPr>
    <w:rPr>
      <w:rFonts w:ascii="Century Gothic" w:hAnsi="Century Gothic"/>
      <w:bCs/>
      <w:snapToGrid w:val="0"/>
      <w:vanish/>
      <w:color w:val="FF0000"/>
      <w:sz w:val="16"/>
      <w:szCs w:val="16"/>
      <w:lang w:eastAsia="en-US"/>
    </w:rPr>
  </w:style>
  <w:style w:type="character" w:customStyle="1" w:styleId="HiddenTextCharChar">
    <w:name w:val="Hidden Text Char Char"/>
    <w:link w:val="HiddenText"/>
    <w:rsid w:val="00982F02"/>
    <w:rPr>
      <w:rFonts w:ascii="Century Gothic" w:hAnsi="Century Gothic"/>
      <w:bCs/>
      <w:snapToGrid w:val="0"/>
      <w:vanish/>
      <w:color w:val="FF0000"/>
      <w:sz w:val="16"/>
      <w:szCs w:val="16"/>
      <w:lang w:val="en-AU" w:eastAsia="en-US" w:bidi="ar-SA"/>
    </w:rPr>
  </w:style>
  <w:style w:type="character" w:customStyle="1" w:styleId="ApprovalTextCharChar">
    <w:name w:val="Approval Text Char Char"/>
    <w:link w:val="ApprovalText"/>
    <w:rsid w:val="00982F02"/>
    <w:rPr>
      <w:rFonts w:ascii="Century Gothic" w:hAnsi="Century Gothic" w:cs="Arial"/>
      <w:b/>
      <w:snapToGrid w:val="0"/>
      <w:color w:val="FF0000"/>
      <w:lang w:val="en-AU" w:eastAsia="en-US" w:bidi="ar-SA"/>
    </w:rPr>
  </w:style>
  <w:style w:type="paragraph" w:customStyle="1" w:styleId="Approved">
    <w:name w:val="Approved"/>
    <w:basedOn w:val="Normal"/>
    <w:link w:val="ApprovedCharChar"/>
    <w:rsid w:val="00982F02"/>
    <w:pPr>
      <w:keepLines/>
      <w:widowControl w:val="0"/>
      <w:tabs>
        <w:tab w:val="right" w:pos="9432"/>
      </w:tabs>
      <w:autoSpaceDE/>
      <w:autoSpaceDN/>
      <w:adjustRightInd/>
      <w:spacing w:before="160" w:after="160"/>
      <w:jc w:val="both"/>
    </w:pPr>
    <w:rPr>
      <w:rFonts w:ascii="Century Gothic" w:hAnsi="Century Gothic" w:cs="Arial"/>
      <w:b/>
      <w:bCs/>
      <w:snapToGrid w:val="0"/>
      <w:color w:val="FF0000"/>
      <w:sz w:val="32"/>
      <w:szCs w:val="32"/>
      <w:lang w:eastAsia="en-US"/>
    </w:rPr>
  </w:style>
  <w:style w:type="character" w:customStyle="1" w:styleId="ApprovedCharChar">
    <w:name w:val="Approved Char Char"/>
    <w:link w:val="Approved"/>
    <w:rsid w:val="00982F02"/>
    <w:rPr>
      <w:rFonts w:ascii="Century Gothic" w:hAnsi="Century Gothic" w:cs="Arial"/>
      <w:b/>
      <w:bCs/>
      <w:snapToGrid w:val="0"/>
      <w:color w:val="FF0000"/>
      <w:sz w:val="32"/>
      <w:szCs w:val="32"/>
      <w:lang w:val="en-AU" w:eastAsia="en-US" w:bidi="ar-SA"/>
    </w:rPr>
  </w:style>
  <w:style w:type="paragraph" w:customStyle="1" w:styleId="StyleTableNormalTextRightLeft">
    <w:name w:val="Style Table Normal Text + Right + Left"/>
    <w:basedOn w:val="TableNormalText"/>
    <w:rsid w:val="00982F02"/>
    <w:rPr>
      <w:rFonts w:cs="Times New Roman"/>
    </w:rPr>
  </w:style>
  <w:style w:type="paragraph" w:styleId="BalloonText">
    <w:name w:val="Balloon Text"/>
    <w:basedOn w:val="Normal"/>
    <w:semiHidden/>
    <w:rsid w:val="00427535"/>
    <w:pPr>
      <w:autoSpaceDE/>
      <w:autoSpaceDN/>
      <w:adjustRightInd/>
      <w:spacing w:before="60" w:after="120"/>
      <w:jc w:val="both"/>
    </w:pPr>
    <w:rPr>
      <w:rFonts w:ascii="Tahoma" w:hAnsi="Tahoma" w:cs="Tahoma"/>
      <w:bCs/>
      <w:sz w:val="16"/>
      <w:szCs w:val="16"/>
      <w:lang w:eastAsia="en-US"/>
    </w:rPr>
  </w:style>
  <w:style w:type="paragraph" w:styleId="DocumentMap">
    <w:name w:val="Document Map"/>
    <w:basedOn w:val="Normal"/>
    <w:semiHidden/>
    <w:rsid w:val="00F73CA4"/>
    <w:pPr>
      <w:shd w:val="clear" w:color="auto" w:fill="000080"/>
      <w:autoSpaceDE/>
      <w:autoSpaceDN/>
      <w:adjustRightInd/>
      <w:spacing w:before="60" w:after="120"/>
      <w:jc w:val="both"/>
    </w:pPr>
    <w:rPr>
      <w:rFonts w:ascii="Tahoma" w:hAnsi="Tahoma" w:cs="Tahoma"/>
      <w:bCs/>
      <w:sz w:val="20"/>
      <w:szCs w:val="20"/>
      <w:lang w:eastAsia="en-US"/>
    </w:rPr>
  </w:style>
  <w:style w:type="paragraph" w:styleId="Caption">
    <w:name w:val="caption"/>
    <w:basedOn w:val="Normal"/>
    <w:next w:val="Normal"/>
    <w:qFormat/>
    <w:rsid w:val="00F42C89"/>
    <w:pPr>
      <w:autoSpaceDE/>
      <w:autoSpaceDN/>
      <w:adjustRightInd/>
      <w:spacing w:before="60" w:after="120"/>
      <w:jc w:val="both"/>
    </w:pPr>
    <w:rPr>
      <w:rFonts w:ascii="Arial" w:hAnsi="Arial" w:cs="Arial"/>
      <w:b/>
      <w:bCs/>
      <w:sz w:val="20"/>
      <w:szCs w:val="20"/>
      <w:lang w:eastAsia="en-US"/>
    </w:rPr>
  </w:style>
  <w:style w:type="paragraph" w:styleId="BodyText">
    <w:name w:val="Body Text"/>
    <w:basedOn w:val="Normal"/>
    <w:link w:val="BodyTextChar"/>
    <w:rsid w:val="00E32661"/>
    <w:pPr>
      <w:autoSpaceDE/>
      <w:autoSpaceDN/>
      <w:adjustRightInd/>
      <w:spacing w:before="0" w:after="0"/>
    </w:pPr>
    <w:rPr>
      <w:rFonts w:ascii="Arial" w:hAnsi="Arial"/>
      <w:sz w:val="22"/>
      <w:szCs w:val="22"/>
    </w:rPr>
  </w:style>
  <w:style w:type="character" w:customStyle="1" w:styleId="BodyTextChar">
    <w:name w:val="Body Text Char"/>
    <w:link w:val="BodyText"/>
    <w:rsid w:val="00E32661"/>
    <w:rPr>
      <w:rFonts w:ascii="Arial" w:hAnsi="Arial"/>
      <w:sz w:val="22"/>
      <w:szCs w:val="22"/>
      <w:lang w:val="en-AU" w:eastAsia="en-AU" w:bidi="ar-SA"/>
    </w:rPr>
  </w:style>
  <w:style w:type="paragraph" w:styleId="ListBullet">
    <w:name w:val="List Bullet"/>
    <w:basedOn w:val="Normal"/>
    <w:autoRedefine/>
    <w:semiHidden/>
    <w:rsid w:val="003033A8"/>
    <w:pPr>
      <w:numPr>
        <w:numId w:val="13"/>
      </w:numPr>
      <w:autoSpaceDE/>
      <w:autoSpaceDN/>
      <w:adjustRightInd/>
      <w:spacing w:before="0" w:after="0"/>
    </w:pPr>
    <w:rPr>
      <w:rFonts w:ascii="Arial" w:hAnsi="Arial"/>
      <w:sz w:val="22"/>
    </w:rPr>
  </w:style>
  <w:style w:type="character" w:styleId="CommentReference">
    <w:name w:val="annotation reference"/>
    <w:semiHidden/>
    <w:rsid w:val="00CC61E0"/>
    <w:rPr>
      <w:sz w:val="16"/>
      <w:szCs w:val="16"/>
    </w:rPr>
  </w:style>
  <w:style w:type="paragraph" w:styleId="CommentText">
    <w:name w:val="annotation text"/>
    <w:basedOn w:val="Normal"/>
    <w:semiHidden/>
    <w:rsid w:val="00CC61E0"/>
    <w:pPr>
      <w:autoSpaceDE/>
      <w:autoSpaceDN/>
      <w:adjustRightInd/>
      <w:spacing w:before="60" w:after="120"/>
      <w:jc w:val="both"/>
    </w:pPr>
    <w:rPr>
      <w:rFonts w:ascii="Arial" w:hAnsi="Arial" w:cs="Arial"/>
      <w:bCs/>
      <w:sz w:val="20"/>
      <w:szCs w:val="20"/>
      <w:lang w:eastAsia="en-US"/>
    </w:rPr>
  </w:style>
  <w:style w:type="paragraph" w:styleId="CommentSubject">
    <w:name w:val="annotation subject"/>
    <w:basedOn w:val="CommentText"/>
    <w:next w:val="CommentText"/>
    <w:semiHidden/>
    <w:rsid w:val="00CC61E0"/>
    <w:rPr>
      <w:b/>
    </w:rPr>
  </w:style>
  <w:style w:type="paragraph" w:styleId="BodyTextIndent">
    <w:name w:val="Body Text Indent"/>
    <w:basedOn w:val="Normal"/>
    <w:rsid w:val="00D53483"/>
    <w:pPr>
      <w:autoSpaceDE/>
      <w:autoSpaceDN/>
      <w:adjustRightInd/>
      <w:spacing w:before="60" w:after="120"/>
      <w:ind w:left="283"/>
      <w:jc w:val="both"/>
    </w:pPr>
    <w:rPr>
      <w:rFonts w:ascii="Arial" w:hAnsi="Arial" w:cs="Arial"/>
      <w:bCs/>
      <w:sz w:val="22"/>
      <w:szCs w:val="22"/>
      <w:lang w:eastAsia="en-US"/>
    </w:rPr>
  </w:style>
  <w:style w:type="paragraph" w:styleId="BodyTextFirstIndent2">
    <w:name w:val="Body Text First Indent 2"/>
    <w:basedOn w:val="BodyTextIndent"/>
    <w:rsid w:val="00D53483"/>
    <w:pPr>
      <w:keepLines/>
      <w:widowControl w:val="0"/>
      <w:spacing w:before="0"/>
      <w:ind w:firstLine="210"/>
    </w:pPr>
    <w:rPr>
      <w:rFonts w:ascii="Times New Roman" w:hAnsi="Times New Roman" w:cs="Times New Roman"/>
      <w:bCs w:val="0"/>
      <w:snapToGrid w:val="0"/>
      <w:sz w:val="20"/>
      <w:szCs w:val="20"/>
    </w:rPr>
  </w:style>
  <w:style w:type="character" w:styleId="LineNumber">
    <w:name w:val="line number"/>
    <w:basedOn w:val="DefaultParagraphFont"/>
    <w:rsid w:val="00D53483"/>
  </w:style>
  <w:style w:type="paragraph" w:styleId="NormalWeb">
    <w:name w:val="Normal (Web)"/>
    <w:basedOn w:val="Normal"/>
    <w:uiPriority w:val="99"/>
    <w:unhideWhenUsed/>
    <w:rsid w:val="001B5289"/>
    <w:pPr>
      <w:autoSpaceDE/>
      <w:autoSpaceDN/>
      <w:adjustRightInd/>
      <w:spacing w:beforeAutospacing="1" w:afterAutospacing="1"/>
    </w:pPr>
  </w:style>
  <w:style w:type="character" w:customStyle="1" w:styleId="Heading1Char">
    <w:name w:val="Heading 1 Char"/>
    <w:link w:val="Heading1"/>
    <w:rsid w:val="00D313A0"/>
    <w:rPr>
      <w:rFonts w:ascii="Arial" w:hAnsi="Arial" w:cs="Arial"/>
      <w:b/>
      <w:caps/>
      <w:kern w:val="32"/>
      <w:sz w:val="24"/>
      <w:szCs w:val="24"/>
      <w:lang w:eastAsia="en-US"/>
    </w:rPr>
  </w:style>
  <w:style w:type="paragraph" w:styleId="Revision">
    <w:name w:val="Revision"/>
    <w:hidden/>
    <w:uiPriority w:val="99"/>
    <w:semiHidden/>
    <w:rsid w:val="0064277A"/>
    <w:rPr>
      <w:rFonts w:ascii="Arial" w:hAnsi="Arial" w:cs="Arial"/>
      <w:bCs/>
      <w:sz w:val="22"/>
      <w:szCs w:val="22"/>
      <w:lang w:eastAsia="en-US"/>
    </w:rPr>
  </w:style>
  <w:style w:type="character" w:styleId="Hyperlink">
    <w:name w:val="Hyperlink"/>
    <w:basedOn w:val="DefaultParagraphFont"/>
    <w:rsid w:val="00C8149D"/>
    <w:rPr>
      <w:color w:val="0563C1" w:themeColor="hyperlink"/>
      <w:u w:val="single"/>
    </w:rPr>
  </w:style>
  <w:style w:type="character" w:styleId="UnresolvedMention">
    <w:name w:val="Unresolved Mention"/>
    <w:basedOn w:val="DefaultParagraphFont"/>
    <w:uiPriority w:val="99"/>
    <w:semiHidden/>
    <w:unhideWhenUsed/>
    <w:rsid w:val="00C81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02366">
      <w:bodyDiv w:val="1"/>
      <w:marLeft w:val="0"/>
      <w:marRight w:val="0"/>
      <w:marTop w:val="0"/>
      <w:marBottom w:val="0"/>
      <w:divBdr>
        <w:top w:val="none" w:sz="0" w:space="0" w:color="auto"/>
        <w:left w:val="none" w:sz="0" w:space="0" w:color="auto"/>
        <w:bottom w:val="none" w:sz="0" w:space="0" w:color="auto"/>
        <w:right w:val="none" w:sz="0" w:space="0" w:color="auto"/>
      </w:divBdr>
    </w:div>
    <w:div w:id="288777547">
      <w:bodyDiv w:val="1"/>
      <w:marLeft w:val="0"/>
      <w:marRight w:val="0"/>
      <w:marTop w:val="0"/>
      <w:marBottom w:val="0"/>
      <w:divBdr>
        <w:top w:val="none" w:sz="0" w:space="0" w:color="auto"/>
        <w:left w:val="none" w:sz="0" w:space="0" w:color="auto"/>
        <w:bottom w:val="none" w:sz="0" w:space="0" w:color="auto"/>
        <w:right w:val="none" w:sz="0" w:space="0" w:color="auto"/>
      </w:divBdr>
    </w:div>
    <w:div w:id="1440762550">
      <w:bodyDiv w:val="1"/>
      <w:marLeft w:val="0"/>
      <w:marRight w:val="0"/>
      <w:marTop w:val="0"/>
      <w:marBottom w:val="0"/>
      <w:divBdr>
        <w:top w:val="none" w:sz="0" w:space="0" w:color="auto"/>
        <w:left w:val="none" w:sz="0" w:space="0" w:color="auto"/>
        <w:bottom w:val="none" w:sz="0" w:space="0" w:color="auto"/>
        <w:right w:val="none" w:sz="0" w:space="0" w:color="auto"/>
      </w:divBdr>
    </w:div>
    <w:div w:id="1561092520">
      <w:bodyDiv w:val="1"/>
      <w:marLeft w:val="0"/>
      <w:marRight w:val="0"/>
      <w:marTop w:val="0"/>
      <w:marBottom w:val="0"/>
      <w:divBdr>
        <w:top w:val="none" w:sz="0" w:space="0" w:color="auto"/>
        <w:left w:val="none" w:sz="0" w:space="0" w:color="auto"/>
        <w:bottom w:val="none" w:sz="0" w:space="0" w:color="auto"/>
        <w:right w:val="none" w:sz="0" w:space="0" w:color="auto"/>
      </w:divBdr>
    </w:div>
    <w:div w:id="1625381845">
      <w:bodyDiv w:val="1"/>
      <w:marLeft w:val="0"/>
      <w:marRight w:val="0"/>
      <w:marTop w:val="0"/>
      <w:marBottom w:val="0"/>
      <w:divBdr>
        <w:top w:val="none" w:sz="0" w:space="0" w:color="auto"/>
        <w:left w:val="none" w:sz="0" w:space="0" w:color="auto"/>
        <w:bottom w:val="none" w:sz="0" w:space="0" w:color="auto"/>
        <w:right w:val="none" w:sz="0" w:space="0" w:color="auto"/>
      </w:divBdr>
    </w:div>
    <w:div w:id="1723675006">
      <w:bodyDiv w:val="1"/>
      <w:marLeft w:val="0"/>
      <w:marRight w:val="0"/>
      <w:marTop w:val="0"/>
      <w:marBottom w:val="0"/>
      <w:divBdr>
        <w:top w:val="none" w:sz="0" w:space="0" w:color="auto"/>
        <w:left w:val="none" w:sz="0" w:space="0" w:color="auto"/>
        <w:bottom w:val="none" w:sz="0" w:space="0" w:color="auto"/>
        <w:right w:val="none" w:sz="0" w:space="0" w:color="auto"/>
      </w:divBdr>
    </w:div>
    <w:div w:id="1764759936">
      <w:bodyDiv w:val="1"/>
      <w:marLeft w:val="0"/>
      <w:marRight w:val="0"/>
      <w:marTop w:val="0"/>
      <w:marBottom w:val="0"/>
      <w:divBdr>
        <w:top w:val="none" w:sz="0" w:space="0" w:color="auto"/>
        <w:left w:val="none" w:sz="0" w:space="0" w:color="auto"/>
        <w:bottom w:val="none" w:sz="0" w:space="0" w:color="auto"/>
        <w:right w:val="none" w:sz="0" w:space="0" w:color="auto"/>
      </w:divBdr>
    </w:div>
    <w:div w:id="2015261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package" Target="embeddings/Microsoft_Excel_Worksheet.xlsx"/><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8.emf"/><Relationship Id="rId32"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2.xml"/><Relationship Id="rId28" Type="http://schemas.openxmlformats.org/officeDocument/2006/relationships/image" Target="media/image10.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footer" Target="footer1.xml"/><Relationship Id="rId27" Type="http://schemas.openxmlformats.org/officeDocument/2006/relationships/oleObject" Target="embeddings/oleObject6.bin"/><Relationship Id="rId30" Type="http://schemas.openxmlformats.org/officeDocument/2006/relationships/image" Target="media/image11.emf"/><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shabbir\Documents\Husain\Meter%20Program%20Test%20Certificates\Test%20Certific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181d2c5638696ec398c4654290ec0d">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19a1ad9c512e83eec202b14ccbc1a10e"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11A5AF-8EA5-4B96-840D-BE9547EB98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1D17C3-4639-42B2-BC49-A3CC276D1B60}">
  <ds:schemaRef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http://purl.org/dc/elements/1.1/"/>
    <ds:schemaRef ds:uri="http://purl.org/dc/terms/"/>
    <ds:schemaRef ds:uri="26313d5c-23c9-455c-97dd-7e1ac6919db0"/>
    <ds:schemaRef ds:uri="cc486dad-39bf-4d55-9b20-c89d466c9391"/>
    <ds:schemaRef ds:uri="http://purl.org/dc/dcmitype/"/>
  </ds:schemaRefs>
</ds:datastoreItem>
</file>

<file path=customXml/itemProps3.xml><?xml version="1.0" encoding="utf-8"?>
<ds:datastoreItem xmlns:ds="http://schemas.openxmlformats.org/officeDocument/2006/customXml" ds:itemID="{BA711278-461B-43A8-AEF2-91B17949CB6A}">
  <ds:schemaRefs>
    <ds:schemaRef ds:uri="http://schemas.openxmlformats.org/officeDocument/2006/bibliography"/>
  </ds:schemaRefs>
</ds:datastoreItem>
</file>

<file path=customXml/itemProps4.xml><?xml version="1.0" encoding="utf-8"?>
<ds:datastoreItem xmlns:ds="http://schemas.openxmlformats.org/officeDocument/2006/customXml" ds:itemID="{1DDB03D6-2C08-4E45-9B24-3B11F57867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Test Certificate</Template>
  <TotalTime>11</TotalTime>
  <Pages>9</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AMI SERVICES</vt:lpstr>
    </vt:vector>
  </TitlesOfParts>
  <Company>CHED Services</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SERVICES</dc:title>
  <dc:subject/>
  <dc:creator>Jarillas, Leonard</dc:creator>
  <cp:keywords/>
  <dc:description/>
  <cp:lastModifiedBy>Njuguna, Kamau</cp:lastModifiedBy>
  <cp:revision>6</cp:revision>
  <cp:lastPrinted>2012-02-21T23:43:00Z</cp:lastPrinted>
  <dcterms:created xsi:type="dcterms:W3CDTF">2024-03-18T05:12:00Z</dcterms:created>
  <dcterms:modified xsi:type="dcterms:W3CDTF">2024-04-17T01:27:00Z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ersion">
    <vt:lpwstr/>
  </property>
  <property fmtid="{D5CDD505-2E9C-101B-9397-08002B2CF9AE}" pid="3" name="Notes1">
    <vt:lpwstr/>
  </property>
  <property fmtid="{D5CDD505-2E9C-101B-9397-08002B2CF9AE}" pid="4" name="AMIStream">
    <vt:lpwstr>2.0 Technology</vt:lpwstr>
  </property>
  <property fmtid="{D5CDD505-2E9C-101B-9397-08002B2CF9AE}" pid="5" name="DocumentAuthor">
    <vt:lpwstr>72</vt:lpwstr>
  </property>
  <property fmtid="{D5CDD505-2E9C-101B-9397-08002B2CF9AE}" pid="6" name="Owner">
    <vt:lpwstr>162</vt:lpwstr>
  </property>
  <property fmtid="{D5CDD505-2E9C-101B-9397-08002B2CF9AE}" pid="7" name="ContentTypeId">
    <vt:lpwstr>0x0101005623D98E38FEF6478129FBE21405D3B1</vt:lpwstr>
  </property>
  <property fmtid="{D5CDD505-2E9C-101B-9397-08002B2CF9AE}" pid="8" name="AMIProject">
    <vt:lpwstr>2.4 Technology Acceptance</vt:lpwstr>
  </property>
  <property fmtid="{D5CDD505-2E9C-101B-9397-08002B2CF9AE}" pid="9" name="AMIEndofProjectAction">
    <vt:lpwstr>Archive</vt:lpwstr>
  </property>
  <property fmtid="{D5CDD505-2E9C-101B-9397-08002B2CF9AE}" pid="10" name="ContentType">
    <vt:lpwstr>Not in List</vt:lpwstr>
  </property>
  <property fmtid="{D5CDD505-2E9C-101B-9397-08002B2CF9AE}" pid="11" name="AMIRegion">
    <vt:lpwstr/>
  </property>
  <property fmtid="{D5CDD505-2E9C-101B-9397-08002B2CF9AE}" pid="12" name="display_urn:schemas-microsoft-com:office:office#DocumentAuthor">
    <vt:lpwstr>Aspros, George (PAL)</vt:lpwstr>
  </property>
  <property fmtid="{D5CDD505-2E9C-101B-9397-08002B2CF9AE}" pid="13" name="display_urn:schemas-microsoft-com:office:office#Owner">
    <vt:lpwstr>Lobb, Denis (PAL)</vt:lpwstr>
  </property>
  <property fmtid="{D5CDD505-2E9C-101B-9397-08002B2CF9AE}" pid="14" name="SiteID">
    <vt:lpwstr>2-4</vt:lpwstr>
  </property>
  <property fmtid="{D5CDD505-2E9C-101B-9397-08002B2CF9AE}" pid="15" name="DocumentNumber">
    <vt:lpwstr>2-4-1704</vt:lpwstr>
  </property>
  <property fmtid="{D5CDD505-2E9C-101B-9397-08002B2CF9AE}" pid="16" name="WorkflowCreationPath">
    <vt:lpwstr>70269678-9e08-4d73-a65d-ff2b7f7320aa,4;</vt:lpwstr>
  </property>
  <property fmtid="{D5CDD505-2E9C-101B-9397-08002B2CF9AE}" pid="17" name="ItemUnderTest">
    <vt:lpwstr>5MS CAT1 P1-C1-V1</vt:lpwstr>
  </property>
  <property fmtid="{D5CDD505-2E9C-101B-9397-08002B2CF9AE}" pid="18" name="MediaServiceImageTags">
    <vt:lpwstr/>
  </property>
  <property fmtid="{D5CDD505-2E9C-101B-9397-08002B2CF9AE}" pid="19" name="Status">
    <vt:lpwstr>Approved</vt:lpwstr>
  </property>
  <property fmtid="{D5CDD505-2E9C-101B-9397-08002B2CF9AE}" pid="20" name="Sign-off status">
    <vt:lpwstr>Approved</vt:lpwstr>
  </property>
</Properties>
</file>